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117CF" w14:textId="70AFF6ED" w:rsidR="00066DE2" w:rsidRPr="00E237E8" w:rsidRDefault="00B7668F" w:rsidP="006F46A9">
      <w:pPr>
        <w:spacing w:before="0" w:after="160" w:line="259" w:lineRule="auto"/>
        <w:jc w:val="left"/>
      </w:pPr>
      <w:r>
        <w:rPr>
          <w:noProof/>
          <w:color w:val="FFFFFF" w:themeColor="background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19B6960" wp14:editId="08178592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58000" cy="9144000"/>
                <wp:effectExtent l="0" t="0" r="2540" b="635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9144000"/>
                          <a:chOff x="0" y="0"/>
                          <a:chExt cx="6858000" cy="9144000"/>
                        </a:xfrm>
                      </wpg:grpSpPr>
                      <wps:wsp>
                        <wps:cNvPr id="39" name="Rectangle 39"/>
                        <wps:cNvSpPr/>
                        <wps:spPr>
                          <a:xfrm>
                            <a:off x="228600" y="0"/>
                            <a:ext cx="6629400" cy="9144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rFonts w:eastAsiaTheme="majorEastAsia" w:cstheme="minorHAnsi"/>
                                  <w:color w:val="FFFFFF" w:themeColor="background1"/>
                                  <w:sz w:val="84"/>
                                  <w:szCs w:val="84"/>
                                </w:rPr>
                                <w:alias w:val="Title"/>
                                <w:tag w:val=""/>
                                <w:id w:val="-96026462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64FE410D" w14:textId="077B31D5" w:rsidR="006F46A9" w:rsidRPr="00B7668F" w:rsidRDefault="00B7668F">
                                  <w:pPr>
                                    <w:pStyle w:val="NoSpacing"/>
                                    <w:spacing w:after="120"/>
                                    <w:rPr>
                                      <w:rFonts w:eastAsiaTheme="majorEastAsia" w:cstheme="minorHAns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</w:pPr>
                                  <w:r w:rsidRPr="00B7668F">
                                    <w:rPr>
                                      <w:rFonts w:eastAsiaTheme="majorEastAsia" w:cstheme="minorHAns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>Augmented Reality in Mobile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Subtitle"/>
                                <w:tag w:val=""/>
                                <w:id w:val="1611937615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09127242" w14:textId="15852B5E" w:rsidR="006F46A9" w:rsidRDefault="00B7668F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HLD &amp; LLD Design Mobile app with Unity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0" y="0"/>
                            <a:ext cx="228600" cy="91440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619B6960" id="Group 38" o:spid="_x0000_s1026" style="position:absolute;margin-left:0;margin-top:0;width:540pt;height:10in;z-index:25166950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63rQgMAANkKAAAOAAAAZHJzL2Uyb0RvYy54bWzslltP2zAUx98n7TtYfh9pu7aUiBRVMNAk&#10;BgiYeHYdp4nk2J7tNmWffscnl66XDYkJbQ97SX05N/9z/GtOz9alJCthXaFVQvtHPUqE4jot1CKh&#10;Xx8vP0wocZ6plEmtREKfhaNn0/fvTisTi4HOtUyFJRBEubgyCc29N3EUOZ6LkrkjbYSCzUzbknmY&#10;2kWUWlZB9FJGg15vHFXapsZqLpyD1Yt6k04xfpYJ7m+zzAlPZEKhNo9Pi895eEbTUxYvLDN5wZsy&#10;2CuqKFmhIGkX6oJ5Rpa22AtVFtxqpzN/xHUZ6SwruMAzwGn6vZ3TXFm9NHiWRVwtTCcTSLuj06vD&#10;8pvVlTUP5s6CEpVZgBY4C2dZZ7YMv1AlWaNkz51kYu0Jh8XxZDTp9UBZDnsn/eEwTFBUnoPye348&#10;//SCZ9QmjrbKqQw0iNto4P5Mg4ecGYHSuhg0uLOkSBP68YQSxUro03voHKYWUhBYQ2nQrhPKxQ40&#10;O6DSYDAZBz0OSDUenIA8e1J1B2axsc5fCV2SMEiohSKwq9jq2nmoAkxbk5DaaVmkl4WUOAlXRpxL&#10;S1YMmt2v+6Fu8NiykirYKh286u2wAlK3B8KRf5Yi2El1LzJQBl70AAvBe7lJwjgXyvfrrZylos49&#10;gibALgjZ27KwFgwYImeQv4vdBGgt6yBt7LrKxj64CrzWnXPvd4XVzp0HZtbKd85lobQ9FEDCqZrM&#10;tX0rUi1NUMmv52swCcO5Tp+hhayu+eIMvyzgDV4z5++YBaDAWwdI+lt4ZFJXCdXNiJJc2++H1oM9&#10;9DjsUlIBoBLqvi2ZFZTIzwq6fzg6BgAC0nBWXz1K7NZsjrPBeNQ/HoOpWpbnGnqjD0w2HIewar1s&#10;h5nV5RMAdRZSwxZTHApI6LwdnvuanQBkLmYzNAKQGeav1YPhIXTQODTp4/qJWdN0sgde3Oj20rF4&#10;p6Fr2+Cp9GzpdVZgt2+kbdQHANSCvzkJhkGuHRLAWvO+gRgvkwAi7EOgxcMOLt+OAUFUuSy/6HTn&#10;buJyQDTi4tdX9j8+3gYff4MZSIkWGQiQLWJQUgOj2Xk1Lri3/xIw8EMCvp/wH6j51gsfaD/PETCb&#10;L9LpDwAAAP//AwBQSwMEFAAGAAgAAAAhAJD4gQvaAAAABwEAAA8AAABkcnMvZG93bnJldi54bWxM&#10;j0FPwzAMhe9I/IfISNxYwjRNU2k6oUnjBIetu3DzEtNWa5yqybby7/G4wMV6T896/lyup9CrC42p&#10;i2zheWZAEbvoO24sHOrt0wpUysge+8hk4ZsSrKv7uxILH6+8o8s+N0pKOBVooc15KLROrqWAaRYH&#10;Ysm+4hgwix0b7Ue8Snno9dyYpQ7YsVxocaBNS+60PwcLp91Hos22bg4uuG45vb/NP+tg7ePD9PoC&#10;KtOU/5bhhi/oUAnTMZ7ZJ9VbkEfy77xlZmXEH0UtFqJ0Ver//NUPAAAA//8DAFBLAQItABQABgAI&#10;AAAAIQC2gziS/gAAAOEBAAATAAAAAAAAAAAAAAAAAAAAAABbQ29udGVudF9UeXBlc10ueG1sUEsB&#10;Ai0AFAAGAAgAAAAhADj9If/WAAAAlAEAAAsAAAAAAAAAAAAAAAAALwEAAF9yZWxzLy5yZWxzUEsB&#10;Ai0AFAAGAAgAAAAhAIavretCAwAA2QoAAA4AAAAAAAAAAAAAAAAALgIAAGRycy9lMm9Eb2MueG1s&#10;UEsBAi0AFAAGAAgAAAAhAJD4gQvaAAAABwEAAA8AAAAAAAAAAAAAAAAAnAUAAGRycy9kb3ducmV2&#10;LnhtbFBLBQYAAAAABAAEAPMAAACjBgAAAAA=&#10;">
                <v:rect id="Rectangle 39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EtvxAAAANsAAAAPAAAAZHJzL2Rvd25yZXYueG1sRI9Ba8JA&#10;FITvBf/D8gRvdWNLS0yziiiCB6FExfNL9jVJm30bsmsS/323UPA4zMw3TLoeTSN66lxtWcFiHoEg&#10;LqyuuVRwOe+fYxDOI2tsLJOCOzlYryZPKSbaDpxRf/KlCBB2CSqovG8TKV1RkUE3ty1x8L5sZ9AH&#10;2ZVSdzgEuGnkSxS9S4M1h4UKW9pWVPycbkbBGO/6N+6vt2yTf7LZ7Y/5dxErNZuOmw8Qnkb/CP+3&#10;D1rB6xL+voQfIFe/AAAA//8DAFBLAQItABQABgAIAAAAIQDb4fbL7gAAAIUBAAATAAAAAAAAAAAA&#10;AAAAAAAAAABbQ29udGVudF9UeXBlc10ueG1sUEsBAi0AFAAGAAgAAAAhAFr0LFu/AAAAFQEAAAsA&#10;AAAAAAAAAAAAAAAAHwEAAF9yZWxzLy5yZWxzUEsBAi0AFAAGAAgAAAAhAFlwS2/EAAAA2wAAAA8A&#10;AAAAAAAAAAAAAAAABwIAAGRycy9kb3ducmV2LnhtbFBLBQYAAAAAAwADALcAAAD4AgAAAAA=&#10;" fillcolor="black [3213]" stroked="f" strokeweight="1pt">
                  <v:textbox inset="36pt,1in,1in,208.8pt">
                    <w:txbxContent>
                      <w:sdt>
                        <w:sdtPr>
                          <w:rPr>
                            <w:rFonts w:eastAsiaTheme="majorEastAsia" w:cstheme="minorHAnsi"/>
                            <w:color w:val="FFFFFF" w:themeColor="background1"/>
                            <w:sz w:val="84"/>
                            <w:szCs w:val="84"/>
                          </w:rPr>
                          <w:alias w:val="Title"/>
                          <w:tag w:val=""/>
                          <w:id w:val="-96026462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64FE410D" w14:textId="077B31D5" w:rsidR="006F46A9" w:rsidRPr="00B7668F" w:rsidRDefault="00B7668F">
                            <w:pPr>
                              <w:pStyle w:val="NoSpacing"/>
                              <w:spacing w:after="120"/>
                              <w:rPr>
                                <w:rFonts w:eastAsiaTheme="majorEastAsia" w:cstheme="minorHAnsi"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r w:rsidRPr="00B7668F">
                              <w:rPr>
                                <w:rFonts w:eastAsiaTheme="majorEastAsia" w:cstheme="minorHAnsi"/>
                                <w:color w:val="FFFFFF" w:themeColor="background1"/>
                                <w:sz w:val="84"/>
                                <w:szCs w:val="84"/>
                              </w:rPr>
                              <w:t>Augmented Reality in Mobile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Subtitle"/>
                          <w:tag w:val=""/>
                          <w:id w:val="1611937615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09127242" w14:textId="15852B5E" w:rsidR="006F46A9" w:rsidRDefault="00B7668F">
                            <w:pPr>
                              <w:pStyle w:val="NoSpacing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HLD &amp; LLD Design Mobile app with Unity</w:t>
                            </w:r>
                          </w:p>
                        </w:sdtContent>
                      </w:sdt>
                    </w:txbxContent>
                  </v:textbox>
                </v:rect>
                <v:rect id="Rectangle 40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uBgwgAAANsAAAAPAAAAZHJzL2Rvd25yZXYueG1sRE9Na8JA&#10;EL0L/odlhF7EbCxFSpo1aMBSKAWbFulxyI5JSHY2Zrcm/ffdg+Dx8b7TbDKduNLgGssK1lEMgri0&#10;uuFKwffXYfUMwnlkjZ1lUvBHDrLtfJZiou3In3QtfCVCCLsEFdTe94mUrqzJoItsTxy4sx0M+gCH&#10;SuoBxxBuOvkYxxtpsOHQUGNPeU1lW/waBcuf03u+9/qjveQ9ne3xddwXRqmHxbR7AeFp8nfxzf2m&#10;FTyF9eFL+AFy+w8AAP//AwBQSwECLQAUAAYACAAAACEA2+H2y+4AAACFAQAAEwAAAAAAAAAAAAAA&#10;AAAAAAAAW0NvbnRlbnRfVHlwZXNdLnhtbFBLAQItABQABgAIAAAAIQBa9CxbvwAAABUBAAALAAAA&#10;AAAAAAAAAAAAAB8BAABfcmVscy8ucmVsc1BLAQItABQABgAIAAAAIQCMRuBgwgAAANsAAAAPAAAA&#10;AAAAAAAAAAAAAAcCAABkcnMvZG93bnJldi54bWxQSwUGAAAAAAMAAwC3AAAA9gIAAAAA&#10;" fillcolor="gray [1629]" stroked="f" strokeweight="1pt"/>
                <w10:wrap anchorx="page" anchory="page"/>
              </v:group>
            </w:pict>
          </mc:Fallback>
        </mc:AlternateContent>
      </w:r>
      <w:sdt>
        <w:sdtPr>
          <w:id w:val="-1539499477"/>
          <w:docPartObj>
            <w:docPartGallery w:val="Cover Pages"/>
            <w:docPartUnique/>
          </w:docPartObj>
        </w:sdtPr>
        <w:sdtEndPr/>
        <w:sdtContent/>
      </w:sdt>
      <w:r w:rsidR="001A5429" w:rsidRPr="00E237E8">
        <w:t xml:space="preserve"> </w:t>
      </w:r>
    </w:p>
    <w:p w14:paraId="5F1B2FD9" w14:textId="73F87130" w:rsidR="006F46A9" w:rsidRDefault="006F46A9" w:rsidP="00066DE2"/>
    <w:p w14:paraId="38E63E7F" w14:textId="1D70E3D5" w:rsidR="006F46A9" w:rsidRDefault="006D51C6" w:rsidP="006F46A9">
      <w:pPr>
        <w:spacing w:before="0"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E122E5" wp14:editId="6C19F613">
                <wp:simplePos x="0" y="0"/>
                <wp:positionH relativeFrom="column">
                  <wp:posOffset>1504950</wp:posOffset>
                </wp:positionH>
                <wp:positionV relativeFrom="paragraph">
                  <wp:posOffset>5694680</wp:posOffset>
                </wp:positionV>
                <wp:extent cx="3248025" cy="685800"/>
                <wp:effectExtent l="0" t="0" r="28575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05443B" w14:textId="07F5B75A" w:rsidR="006D51C6" w:rsidRPr="00F02E97" w:rsidRDefault="006D51C6">
                            <w:r>
                              <w:rPr>
                                <w:lang w:val="el-GR"/>
                              </w:rPr>
                              <w:t>Η</w:t>
                            </w:r>
                            <w:r w:rsidRPr="00F02E97"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εφαρμογή</w:t>
                            </w:r>
                            <w:r w:rsidRPr="00F02E97"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διατίθεται</w:t>
                            </w:r>
                            <w:r w:rsidRPr="00F02E97"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στο</w:t>
                            </w:r>
                            <w:r w:rsidRPr="00F02E97">
                              <w:t xml:space="preserve"> </w:t>
                            </w:r>
                            <w:r w:rsidR="00F02E97">
                              <w:t>Google</w:t>
                            </w:r>
                            <w:r w:rsidR="00F02E97" w:rsidRPr="00F02E97">
                              <w:t xml:space="preserve"> </w:t>
                            </w:r>
                            <w:r>
                              <w:t>Play</w:t>
                            </w:r>
                            <w:r w:rsidRPr="00F02E97">
                              <w:t xml:space="preserve"> </w:t>
                            </w:r>
                            <w:r>
                              <w:t>Store</w:t>
                            </w:r>
                            <w:r w:rsidR="00F02E97" w:rsidRPr="00F02E97">
                              <w:t xml:space="preserve"> </w:t>
                            </w:r>
                            <w:r w:rsidR="00F02E97">
                              <w:t>production ready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E122E5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9" type="#_x0000_t202" style="position:absolute;margin-left:118.5pt;margin-top:448.4pt;width:255.75pt;height:5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N1zOQIAAIMEAAAOAAAAZHJzL2Uyb0RvYy54bWysVE1v2zAMvQ/YfxB0X+ykSZcacYosRYYB&#10;RVsgHXpWZCkWJouapMTOfv0o5bvbadhFJkXqkXwkPbnvGk22wnkFpqT9Xk6JMBwqZdYl/f66+DSm&#10;xAdmKqbBiJLuhKf3048fJq0txABq0JVwBEGML1pb0joEW2SZ57VomO+BFQaNElzDAqpunVWOtYje&#10;6GyQ57dZC66yDrjwHm8f9kY6TfhSCh6epfQiEF1SzC2k06VzFc9sOmHF2jFbK35Ig/1DFg1TBoOe&#10;oB5YYGTj1B9QjeIOPMjQ49BkIKXiItWA1fTzd9Usa2ZFqgXJ8fZEk/9/sPxpu7QvjoTuC3TYwEhI&#10;a33h8TLW00nXxC9mStCOFO5OtIkuEI6XN4PhOB+MKOFoux2PxnniNTu/ts6HrwIaEoWSOmxLYott&#10;H33AiOh6dInBPGhVLZTWSYmjIObakS3DJuqQcsQXV17akBaD34zyBHxli9Cn9yvN+I9Y5TUCatrg&#10;5bn2KIVu1RFVXfCygmqHdDnYT5K3fKEQ/pH58MIcjg4yhOsQnvGQGjAnOEiU1OB+/e0++mNH0UpJ&#10;i6NYUv9zw5ygRH8z2Ou7/nAYZzcpw9HnASru0rK6tJhNMwckqo+LZ3kSo3/QR1E6aN5wa2YxKpqY&#10;4Ri7pOEozsN+QXDruJjNkhNOq2Xh0Swtj9CxMZHW1+6NOXtoa8CBeILj0LLiXXf3vvGlgdkmgFSp&#10;9ZHnPasH+nHSU3cOWxlX6VJPXud/x/Q3AAAA//8DAFBLAwQUAAYACAAAACEApSgR0N8AAAAMAQAA&#10;DwAAAGRycy9kb3ducmV2LnhtbEyPwU7DMBBE70j8g7VI3KhNKa0b4lSACpeeKIjzNnZti9iOYjcN&#10;f89yguNqRzPv1ZspdGw0Q/YpKridCWAmtkn7aBV8vL/cSGC5YNTYpWgUfJsMm+byosZKp3N8M+O+&#10;WEYlMVeowJXSV5zn1pmAeZZ6E+l3TEPAQudguR7wTOWh43Mhljygj7TgsDfPzrRf+1NQsH2ya9tK&#10;HNxWau/H6fO4s69KXV9Njw/AipnKXxh+8QkdGmI6pFPUmXUK5ncrcikK5HpJDpRYLeQ9sANFhVhI&#10;4E3N/0s0PwAAAP//AwBQSwECLQAUAAYACAAAACEAtoM4kv4AAADhAQAAEwAAAAAAAAAAAAAAAAAA&#10;AAAAW0NvbnRlbnRfVHlwZXNdLnhtbFBLAQItABQABgAIAAAAIQA4/SH/1gAAAJQBAAALAAAAAAAA&#10;AAAAAAAAAC8BAABfcmVscy8ucmVsc1BLAQItABQABgAIAAAAIQAodN1zOQIAAIMEAAAOAAAAAAAA&#10;AAAAAAAAAC4CAABkcnMvZTJvRG9jLnhtbFBLAQItABQABgAIAAAAIQClKBHQ3wAAAAwBAAAPAAAA&#10;AAAAAAAAAAAAAJMEAABkcnMvZG93bnJldi54bWxQSwUGAAAAAAQABADzAAAAnwUAAAAA&#10;" fillcolor="white [3201]" strokeweight=".5pt">
                <v:textbox>
                  <w:txbxContent>
                    <w:p w14:paraId="7F05443B" w14:textId="07F5B75A" w:rsidR="006D51C6" w:rsidRPr="00F02E97" w:rsidRDefault="006D51C6">
                      <w:r>
                        <w:rPr>
                          <w:lang w:val="el-GR"/>
                        </w:rPr>
                        <w:t>Η</w:t>
                      </w:r>
                      <w:r w:rsidRPr="00F02E97">
                        <w:t xml:space="preserve"> </w:t>
                      </w:r>
                      <w:r>
                        <w:rPr>
                          <w:lang w:val="el-GR"/>
                        </w:rPr>
                        <w:t>εφαρμογή</w:t>
                      </w:r>
                      <w:r w:rsidRPr="00F02E97">
                        <w:t xml:space="preserve"> </w:t>
                      </w:r>
                      <w:r>
                        <w:rPr>
                          <w:lang w:val="el-GR"/>
                        </w:rPr>
                        <w:t>διατίθεται</w:t>
                      </w:r>
                      <w:r w:rsidRPr="00F02E97">
                        <w:t xml:space="preserve"> </w:t>
                      </w:r>
                      <w:r>
                        <w:rPr>
                          <w:lang w:val="el-GR"/>
                        </w:rPr>
                        <w:t>στο</w:t>
                      </w:r>
                      <w:r w:rsidRPr="00F02E97">
                        <w:t xml:space="preserve"> </w:t>
                      </w:r>
                      <w:r w:rsidR="00F02E97">
                        <w:t>Google</w:t>
                      </w:r>
                      <w:r w:rsidR="00F02E97" w:rsidRPr="00F02E97">
                        <w:t xml:space="preserve"> </w:t>
                      </w:r>
                      <w:r>
                        <w:t>Play</w:t>
                      </w:r>
                      <w:r w:rsidRPr="00F02E97">
                        <w:t xml:space="preserve"> </w:t>
                      </w:r>
                      <w:r>
                        <w:t>Store</w:t>
                      </w:r>
                      <w:r w:rsidR="00F02E97" w:rsidRPr="00F02E97">
                        <w:t xml:space="preserve"> </w:t>
                      </w:r>
                      <w:r w:rsidR="00F02E97">
                        <w:t>production ready</w:t>
                      </w:r>
                    </w:p>
                  </w:txbxContent>
                </v:textbox>
              </v:shape>
            </w:pict>
          </mc:Fallback>
        </mc:AlternateContent>
      </w:r>
      <w:r w:rsidR="006F46A9">
        <w:br w:type="page"/>
      </w:r>
    </w:p>
    <w:p w14:paraId="2A319EE7" w14:textId="77777777" w:rsidR="006F46A9" w:rsidRDefault="006F46A9" w:rsidP="006F46A9">
      <w:pPr>
        <w:jc w:val="center"/>
      </w:pPr>
      <w:r>
        <w:rPr>
          <w:noProof/>
        </w:rPr>
        <w:lastRenderedPageBreak/>
        <w:drawing>
          <wp:inline distT="0" distB="0" distL="0" distR="0" wp14:anchorId="537EC648" wp14:editId="41898C00">
            <wp:extent cx="3924300" cy="5619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CCBFA7" wp14:editId="4DE159D6">
            <wp:extent cx="838200" cy="838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9C8DA" w14:textId="77777777" w:rsidR="006F46A9" w:rsidRDefault="006F46A9" w:rsidP="006F46A9"/>
    <w:p w14:paraId="288B313B" w14:textId="77777777" w:rsidR="006F46A9" w:rsidRPr="00AE4B58" w:rsidRDefault="006F46A9" w:rsidP="00BE3324">
      <w:pPr>
        <w:jc w:val="left"/>
        <w:rPr>
          <w:b/>
          <w:bCs/>
        </w:rPr>
      </w:pPr>
    </w:p>
    <w:p w14:paraId="7EEC7CB2" w14:textId="77777777" w:rsidR="006F46A9" w:rsidRPr="00E87D32" w:rsidRDefault="006F46A9" w:rsidP="00BE3324">
      <w:pPr>
        <w:jc w:val="left"/>
        <w:rPr>
          <w:b/>
          <w:bCs/>
          <w:sz w:val="36"/>
          <w:szCs w:val="36"/>
        </w:rPr>
      </w:pPr>
      <w:r w:rsidRPr="00E87D32">
        <w:rPr>
          <w:b/>
          <w:bCs/>
          <w:sz w:val="36"/>
          <w:szCs w:val="36"/>
        </w:rPr>
        <w:t>SCHOOL OF ARCHITECTURE, COMPUTING &amp; ENGINEERING</w:t>
      </w:r>
    </w:p>
    <w:p w14:paraId="5178B7D1" w14:textId="77777777" w:rsidR="006F46A9" w:rsidRPr="00F856E5" w:rsidRDefault="006F46A9" w:rsidP="00BE3324">
      <w:pPr>
        <w:jc w:val="left"/>
        <w:rPr>
          <w:i/>
          <w:iCs/>
          <w:sz w:val="28"/>
          <w:szCs w:val="28"/>
        </w:rPr>
      </w:pPr>
      <w:r w:rsidRPr="00F856E5">
        <w:rPr>
          <w:i/>
          <w:iCs/>
          <w:sz w:val="28"/>
          <w:szCs w:val="28"/>
        </w:rPr>
        <w:t xml:space="preserve">BSc in Computer Science </w:t>
      </w:r>
    </w:p>
    <w:p w14:paraId="1F30B035" w14:textId="77777777" w:rsidR="006F46A9" w:rsidRDefault="006F46A9" w:rsidP="00BE3324">
      <w:pPr>
        <w:jc w:val="left"/>
      </w:pPr>
    </w:p>
    <w:p w14:paraId="29E4AE95" w14:textId="49A331CF" w:rsidR="006F46A9" w:rsidRPr="00083399" w:rsidRDefault="006F46A9" w:rsidP="00BE3324">
      <w:pPr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Michail Markou, Chaidos John, Manios Athanasios</w:t>
      </w:r>
      <w:r w:rsidR="00B651AF">
        <w:rPr>
          <w:b/>
          <w:bCs/>
          <w:sz w:val="36"/>
          <w:szCs w:val="36"/>
        </w:rPr>
        <w:t>, Alantzopoulos</w:t>
      </w:r>
    </w:p>
    <w:p w14:paraId="450A4EFD" w14:textId="53BF7821" w:rsidR="006F46A9" w:rsidRPr="00F856E5" w:rsidRDefault="006F46A9" w:rsidP="00BE3324">
      <w:pPr>
        <w:jc w:val="left"/>
        <w:rPr>
          <w:i/>
          <w:iCs/>
          <w:sz w:val="28"/>
          <w:szCs w:val="28"/>
        </w:rPr>
      </w:pPr>
      <w:r w:rsidRPr="00F856E5">
        <w:rPr>
          <w:i/>
          <w:iCs/>
          <w:sz w:val="28"/>
          <w:szCs w:val="28"/>
        </w:rPr>
        <w:t>CN600</w:t>
      </w:r>
      <w:r w:rsidR="00CF453D">
        <w:rPr>
          <w:i/>
          <w:iCs/>
          <w:sz w:val="28"/>
          <w:szCs w:val="28"/>
        </w:rPr>
        <w:t>8</w:t>
      </w:r>
      <w:r w:rsidRPr="00F856E5">
        <w:rPr>
          <w:i/>
          <w:iCs/>
          <w:sz w:val="28"/>
          <w:szCs w:val="28"/>
        </w:rPr>
        <w:t xml:space="preserve"> – </w:t>
      </w:r>
      <w:r w:rsidR="00CF453D">
        <w:rPr>
          <w:i/>
          <w:iCs/>
          <w:sz w:val="28"/>
          <w:szCs w:val="28"/>
        </w:rPr>
        <w:t>Advanced Topics in Computer Science</w:t>
      </w:r>
    </w:p>
    <w:p w14:paraId="378516FA" w14:textId="77777777" w:rsidR="006F46A9" w:rsidRPr="000A29CC" w:rsidRDefault="006F46A9" w:rsidP="00BE3324">
      <w:pPr>
        <w:jc w:val="left"/>
      </w:pPr>
    </w:p>
    <w:p w14:paraId="07CF5136" w14:textId="77777777" w:rsidR="006F46A9" w:rsidRPr="00E87D32" w:rsidRDefault="006F46A9" w:rsidP="00BE3324">
      <w:pPr>
        <w:jc w:val="left"/>
        <w:rPr>
          <w:b/>
          <w:bCs/>
          <w:sz w:val="36"/>
          <w:szCs w:val="36"/>
        </w:rPr>
      </w:pPr>
      <w:r w:rsidRPr="00E87D32">
        <w:rPr>
          <w:b/>
          <w:bCs/>
          <w:sz w:val="36"/>
          <w:szCs w:val="36"/>
        </w:rPr>
        <w:t>UEL NUMBER</w:t>
      </w:r>
    </w:p>
    <w:p w14:paraId="376B36AC" w14:textId="77777777" w:rsidR="006F46A9" w:rsidRDefault="006F46A9" w:rsidP="00BE3324">
      <w:pPr>
        <w:jc w:val="left"/>
        <w:rPr>
          <w:i/>
          <w:iCs/>
          <w:sz w:val="28"/>
          <w:szCs w:val="28"/>
        </w:rPr>
      </w:pPr>
      <w:r w:rsidRPr="00F856E5">
        <w:rPr>
          <w:i/>
          <w:iCs/>
          <w:sz w:val="28"/>
          <w:szCs w:val="28"/>
        </w:rPr>
        <w:t>202073</w:t>
      </w:r>
      <w:r>
        <w:rPr>
          <w:i/>
          <w:iCs/>
          <w:sz w:val="28"/>
          <w:szCs w:val="28"/>
        </w:rPr>
        <w:t>2 (MM), 1966133 (CJ), 2020737 (MA)</w:t>
      </w:r>
    </w:p>
    <w:p w14:paraId="271D24DA" w14:textId="77777777" w:rsidR="006F46A9" w:rsidRDefault="006F46A9" w:rsidP="00BE3324">
      <w:pPr>
        <w:jc w:val="left"/>
        <w:rPr>
          <w:i/>
          <w:iCs/>
          <w:sz w:val="28"/>
          <w:szCs w:val="28"/>
        </w:rPr>
      </w:pPr>
    </w:p>
    <w:p w14:paraId="241B73CC" w14:textId="77777777" w:rsidR="006F46A9" w:rsidRPr="005C24A7" w:rsidRDefault="006F46A9" w:rsidP="00BE3324">
      <w:pPr>
        <w:jc w:val="left"/>
        <w:rPr>
          <w:b/>
          <w:bCs/>
          <w:i/>
          <w:iCs/>
          <w:sz w:val="36"/>
          <w:szCs w:val="36"/>
        </w:rPr>
      </w:pPr>
      <w:r w:rsidRPr="005C24A7">
        <w:rPr>
          <w:b/>
          <w:bCs/>
          <w:i/>
          <w:iCs/>
          <w:sz w:val="36"/>
          <w:szCs w:val="36"/>
        </w:rPr>
        <w:t>Date</w:t>
      </w:r>
    </w:p>
    <w:p w14:paraId="10A041F1" w14:textId="3647F7F9" w:rsidR="006F46A9" w:rsidRDefault="00BE3324" w:rsidP="00BE3324">
      <w:pPr>
        <w:spacing w:before="0" w:after="160" w:line="259" w:lineRule="auto"/>
        <w:jc w:val="left"/>
      </w:pPr>
      <w:r>
        <w:rPr>
          <w:rFonts w:cstheme="minorHAnsi"/>
          <w:color w:val="212529"/>
          <w:sz w:val="32"/>
          <w:szCs w:val="32"/>
          <w:shd w:val="clear" w:color="auto" w:fill="FFFFFF"/>
        </w:rPr>
        <w:t>2022/05/01</w:t>
      </w:r>
      <w:r w:rsidR="006F46A9">
        <w:br w:type="page"/>
      </w:r>
    </w:p>
    <w:p w14:paraId="3A0B7A07" w14:textId="77777777" w:rsidR="00066DE2" w:rsidRPr="00E237E8" w:rsidRDefault="00066DE2" w:rsidP="00066DE2">
      <w:pPr>
        <w:sectPr w:rsidR="00066DE2" w:rsidRPr="00E237E8" w:rsidSect="006F46A9">
          <w:headerReference w:type="default" r:id="rId13"/>
          <w:pgSz w:w="12240" w:h="15840" w:code="1"/>
          <w:pgMar w:top="1440" w:right="1440" w:bottom="720" w:left="1440" w:header="0" w:footer="0" w:gutter="0"/>
          <w:pgNumType w:start="0"/>
          <w:cols w:space="708"/>
          <w:titlePg/>
          <w:docGrid w:linePitch="360"/>
        </w:sectPr>
      </w:pPr>
    </w:p>
    <w:sdt>
      <w:sdtPr>
        <w:rPr>
          <w:rFonts w:asciiTheme="minorHAnsi" w:hAnsiTheme="minorHAnsi"/>
          <w:b w:val="0"/>
          <w:i/>
          <w:color w:val="595959" w:themeColor="text1" w:themeTint="A6"/>
          <w:sz w:val="24"/>
        </w:rPr>
        <w:id w:val="350538378"/>
        <w:docPartObj>
          <w:docPartGallery w:val="Table of Contents"/>
          <w:docPartUnique/>
        </w:docPartObj>
      </w:sdtPr>
      <w:sdtEndPr>
        <w:rPr>
          <w:bCs/>
          <w:i w:val="0"/>
          <w:noProof/>
          <w:color w:val="000000" w:themeColor="text1"/>
        </w:rPr>
      </w:sdtEndPr>
      <w:sdtContent>
        <w:p w14:paraId="310774E5" w14:textId="77777777" w:rsidR="001E1E58" w:rsidRPr="00E237E8" w:rsidRDefault="00493EC0" w:rsidP="00A806A4">
          <w:pPr>
            <w:pStyle w:val="TOCHeading"/>
            <w:jc w:val="left"/>
          </w:pPr>
          <w:r w:rsidRPr="00E237E8">
            <w:t>TABLE OF CONTENTS</w:t>
          </w:r>
        </w:p>
        <w:p w14:paraId="0E22F8E3" w14:textId="26DC4C39" w:rsidR="004832DA" w:rsidRDefault="001E1E58">
          <w:pPr>
            <w:pStyle w:val="TOC1"/>
            <w:rPr>
              <w:rFonts w:eastAsiaTheme="minorEastAsia"/>
              <w:sz w:val="22"/>
            </w:rPr>
          </w:pPr>
          <w:r w:rsidRPr="00E237E8">
            <w:rPr>
              <w:b/>
              <w:bCs/>
            </w:rPr>
            <w:fldChar w:fldCharType="begin"/>
          </w:r>
          <w:r w:rsidRPr="00E237E8">
            <w:rPr>
              <w:b/>
              <w:bCs/>
            </w:rPr>
            <w:instrText xml:space="preserve"> TOC \o "1-3" \h \z \u </w:instrText>
          </w:r>
          <w:r w:rsidRPr="00E237E8">
            <w:rPr>
              <w:b/>
              <w:bCs/>
            </w:rPr>
            <w:fldChar w:fldCharType="separate"/>
          </w:r>
          <w:hyperlink w:anchor="_Toc103260740" w:history="1">
            <w:r w:rsidR="004832DA" w:rsidRPr="003B7404">
              <w:rPr>
                <w:rStyle w:val="Hyperlink"/>
              </w:rPr>
              <w:t>agenda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_Toc103260740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</w:t>
            </w:r>
            <w:r w:rsidR="004832DA">
              <w:rPr>
                <w:webHidden/>
              </w:rPr>
              <w:fldChar w:fldCharType="end"/>
            </w:r>
          </w:hyperlink>
        </w:p>
        <w:p w14:paraId="6EB2C838" w14:textId="531BB287" w:rsidR="004832DA" w:rsidRDefault="00423596">
          <w:pPr>
            <w:pStyle w:val="TOC2"/>
            <w:rPr>
              <w:rFonts w:eastAsiaTheme="minorEastAsia"/>
              <w:sz w:val="22"/>
            </w:rPr>
          </w:pPr>
          <w:hyperlink w:anchor="_Toc103260741" w:history="1">
            <w:r w:rsidR="004832DA" w:rsidRPr="003B7404">
              <w:rPr>
                <w:rStyle w:val="Hyperlink"/>
              </w:rPr>
              <w:t>I.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Brief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_Toc103260741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</w:t>
            </w:r>
            <w:r w:rsidR="004832DA">
              <w:rPr>
                <w:webHidden/>
              </w:rPr>
              <w:fldChar w:fldCharType="end"/>
            </w:r>
          </w:hyperlink>
        </w:p>
        <w:p w14:paraId="5BB80F8B" w14:textId="11577494" w:rsidR="004832DA" w:rsidRDefault="00423596">
          <w:pPr>
            <w:pStyle w:val="TOC2"/>
            <w:rPr>
              <w:rFonts w:eastAsiaTheme="minorEastAsia"/>
              <w:sz w:val="22"/>
            </w:rPr>
          </w:pPr>
          <w:hyperlink w:anchor="_Toc103260742" w:history="1">
            <w:r w:rsidR="004832DA" w:rsidRPr="003B7404">
              <w:rPr>
                <w:rStyle w:val="Hyperlink"/>
              </w:rPr>
              <w:t>II.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Description Scope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_Toc103260742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2</w:t>
            </w:r>
            <w:r w:rsidR="004832DA">
              <w:rPr>
                <w:webHidden/>
              </w:rPr>
              <w:fldChar w:fldCharType="end"/>
            </w:r>
          </w:hyperlink>
        </w:p>
        <w:p w14:paraId="3F39236F" w14:textId="2707F1C3" w:rsidR="004832DA" w:rsidRDefault="00423596">
          <w:pPr>
            <w:pStyle w:val="TOC2"/>
            <w:rPr>
              <w:rFonts w:eastAsiaTheme="minorEastAsia"/>
              <w:sz w:val="22"/>
            </w:rPr>
          </w:pPr>
          <w:hyperlink w:anchor="_Toc103260743" w:history="1">
            <w:r w:rsidR="004832DA" w:rsidRPr="003B7404">
              <w:rPr>
                <w:rStyle w:val="Hyperlink"/>
              </w:rPr>
              <w:t>III.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Financial Scope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_Toc103260743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3</w:t>
            </w:r>
            <w:r w:rsidR="004832DA">
              <w:rPr>
                <w:webHidden/>
              </w:rPr>
              <w:fldChar w:fldCharType="end"/>
            </w:r>
          </w:hyperlink>
        </w:p>
        <w:p w14:paraId="0E112E4C" w14:textId="21865EC1" w:rsidR="004832DA" w:rsidRDefault="00423596">
          <w:pPr>
            <w:pStyle w:val="TOC2"/>
            <w:rPr>
              <w:rFonts w:eastAsiaTheme="minorEastAsia"/>
              <w:sz w:val="22"/>
            </w:rPr>
          </w:pPr>
          <w:hyperlink w:anchor="_Toc103260744" w:history="1">
            <w:r w:rsidR="004832DA" w:rsidRPr="003B7404">
              <w:rPr>
                <w:rStyle w:val="Hyperlink"/>
              </w:rPr>
              <w:t>IV.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Focused on Delivery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_Toc103260744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3</w:t>
            </w:r>
            <w:r w:rsidR="004832DA">
              <w:rPr>
                <w:webHidden/>
              </w:rPr>
              <w:fldChar w:fldCharType="end"/>
            </w:r>
          </w:hyperlink>
        </w:p>
        <w:p w14:paraId="4429CC56" w14:textId="7783CAE5" w:rsidR="004832DA" w:rsidRDefault="00423596">
          <w:pPr>
            <w:pStyle w:val="TOC2"/>
            <w:rPr>
              <w:rFonts w:eastAsiaTheme="minorEastAsia"/>
              <w:sz w:val="22"/>
            </w:rPr>
          </w:pPr>
          <w:hyperlink w:anchor="_Toc103260745" w:history="1">
            <w:r w:rsidR="004832DA" w:rsidRPr="003B7404">
              <w:rPr>
                <w:rStyle w:val="Hyperlink"/>
              </w:rPr>
              <w:t>V.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Project Execution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_Toc103260745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3</w:t>
            </w:r>
            <w:r w:rsidR="004832DA">
              <w:rPr>
                <w:webHidden/>
              </w:rPr>
              <w:fldChar w:fldCharType="end"/>
            </w:r>
          </w:hyperlink>
        </w:p>
        <w:p w14:paraId="1290D7F6" w14:textId="789D5E1D" w:rsidR="004832DA" w:rsidRDefault="00423596">
          <w:pPr>
            <w:pStyle w:val="TOC2"/>
            <w:rPr>
              <w:rFonts w:eastAsiaTheme="minorEastAsia"/>
              <w:sz w:val="22"/>
            </w:rPr>
          </w:pPr>
          <w:hyperlink w:anchor="_Toc103260746" w:history="1">
            <w:r w:rsidR="004832DA" w:rsidRPr="003B7404">
              <w:rPr>
                <w:rStyle w:val="Hyperlink"/>
              </w:rPr>
              <w:t>VI.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Technologic Approach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_Toc103260746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4</w:t>
            </w:r>
            <w:r w:rsidR="004832DA">
              <w:rPr>
                <w:webHidden/>
              </w:rPr>
              <w:fldChar w:fldCharType="end"/>
            </w:r>
          </w:hyperlink>
        </w:p>
        <w:p w14:paraId="59B9AE3D" w14:textId="58710E02" w:rsidR="004832DA" w:rsidRDefault="00423596">
          <w:pPr>
            <w:pStyle w:val="TOC1"/>
            <w:rPr>
              <w:rFonts w:eastAsiaTheme="minorEastAsia"/>
              <w:sz w:val="22"/>
            </w:rPr>
          </w:pPr>
          <w:hyperlink w:anchor="_Toc103260747" w:history="1">
            <w:r w:rsidR="004832DA" w:rsidRPr="003B7404">
              <w:rPr>
                <w:rStyle w:val="Hyperlink"/>
              </w:rPr>
              <w:t>1.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DESIGN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_Toc103260747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5</w:t>
            </w:r>
            <w:r w:rsidR="004832DA">
              <w:rPr>
                <w:webHidden/>
              </w:rPr>
              <w:fldChar w:fldCharType="end"/>
            </w:r>
          </w:hyperlink>
        </w:p>
        <w:p w14:paraId="435E4B01" w14:textId="61C1E3F8" w:rsidR="004832DA" w:rsidRDefault="00423596">
          <w:pPr>
            <w:pStyle w:val="TOC2"/>
            <w:rPr>
              <w:rFonts w:eastAsiaTheme="minorEastAsia"/>
              <w:sz w:val="22"/>
            </w:rPr>
          </w:pPr>
          <w:hyperlink w:anchor="_Toc103260748" w:history="1">
            <w:r w:rsidR="004832DA" w:rsidRPr="003B7404">
              <w:rPr>
                <w:rStyle w:val="Hyperlink"/>
              </w:rPr>
              <w:t>1.1.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PROBLEM ANALYSIS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_Toc103260748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5</w:t>
            </w:r>
            <w:r w:rsidR="004832DA">
              <w:rPr>
                <w:webHidden/>
              </w:rPr>
              <w:fldChar w:fldCharType="end"/>
            </w:r>
          </w:hyperlink>
        </w:p>
        <w:p w14:paraId="13702DF9" w14:textId="3D0EF707" w:rsidR="004832DA" w:rsidRDefault="00423596">
          <w:pPr>
            <w:pStyle w:val="TOC2"/>
            <w:rPr>
              <w:rFonts w:eastAsiaTheme="minorEastAsia"/>
              <w:sz w:val="22"/>
            </w:rPr>
          </w:pPr>
          <w:hyperlink w:anchor="_Toc103260749" w:history="1">
            <w:r w:rsidR="004832DA" w:rsidRPr="003B7404">
              <w:rPr>
                <w:rStyle w:val="Hyperlink"/>
                <w:lang w:val="el-GR"/>
              </w:rPr>
              <w:t>Μεθοδολογία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_Toc103260749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6</w:t>
            </w:r>
            <w:r w:rsidR="004832DA">
              <w:rPr>
                <w:webHidden/>
              </w:rPr>
              <w:fldChar w:fldCharType="end"/>
            </w:r>
          </w:hyperlink>
        </w:p>
        <w:p w14:paraId="51A05D4F" w14:textId="5C2E4F3E" w:rsidR="004832DA" w:rsidRDefault="00423596">
          <w:pPr>
            <w:pStyle w:val="TOC3"/>
            <w:tabs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50" w:history="1">
            <w:r w:rsidR="004832DA" w:rsidRPr="003B7404">
              <w:rPr>
                <w:rStyle w:val="Hyperlink"/>
                <w:noProof/>
              </w:rPr>
              <w:t>Game Engine Options &amp; Tools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_Toc103260750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6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10286DDA" w14:textId="77595072" w:rsidR="004832DA" w:rsidRDefault="00423596">
          <w:pPr>
            <w:pStyle w:val="TOC2"/>
            <w:rPr>
              <w:rFonts w:eastAsiaTheme="minorEastAsia"/>
              <w:sz w:val="22"/>
            </w:rPr>
          </w:pPr>
          <w:hyperlink w:anchor="_Toc103260751" w:history="1">
            <w:r w:rsidR="004832DA" w:rsidRPr="003B7404">
              <w:rPr>
                <w:rStyle w:val="Hyperlink"/>
              </w:rPr>
              <w:t>1.2.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PERSONA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_Toc103260751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6</w:t>
            </w:r>
            <w:r w:rsidR="004832DA">
              <w:rPr>
                <w:webHidden/>
              </w:rPr>
              <w:fldChar w:fldCharType="end"/>
            </w:r>
          </w:hyperlink>
        </w:p>
        <w:p w14:paraId="7A0B08FA" w14:textId="7F9FC30F" w:rsidR="004832DA" w:rsidRDefault="00423596">
          <w:pPr>
            <w:pStyle w:val="TOC2"/>
            <w:rPr>
              <w:rFonts w:eastAsiaTheme="minorEastAsia"/>
              <w:sz w:val="22"/>
            </w:rPr>
          </w:pPr>
          <w:hyperlink w:anchor="_Toc103260752" w:history="1">
            <w:r w:rsidR="004832DA" w:rsidRPr="003B7404">
              <w:rPr>
                <w:rStyle w:val="Hyperlink"/>
              </w:rPr>
              <w:t>1.3.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 xml:space="preserve">Requirement Analysis (non/functional) &amp; Use Cases </w:t>
            </w:r>
            <w:r w:rsidR="004832DA" w:rsidRPr="003B7404">
              <w:rPr>
                <w:rStyle w:val="Hyperlink"/>
                <w:lang w:val="el-GR"/>
              </w:rPr>
              <w:t>Ερμηνείες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_Toc103260752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7</w:t>
            </w:r>
            <w:r w:rsidR="004832DA">
              <w:rPr>
                <w:webHidden/>
              </w:rPr>
              <w:fldChar w:fldCharType="end"/>
            </w:r>
          </w:hyperlink>
        </w:p>
        <w:p w14:paraId="14645549" w14:textId="38898792" w:rsidR="004832DA" w:rsidRDefault="00423596">
          <w:pPr>
            <w:pStyle w:val="TOC2"/>
            <w:rPr>
              <w:rFonts w:eastAsiaTheme="minorEastAsia"/>
              <w:sz w:val="22"/>
            </w:rPr>
          </w:pPr>
          <w:hyperlink w:anchor="_Toc103260753" w:history="1">
            <w:r w:rsidR="004832DA" w:rsidRPr="003B7404">
              <w:rPr>
                <w:rStyle w:val="Hyperlink"/>
              </w:rPr>
              <w:t>1.4.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UML Representation Analysis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_Toc103260753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10</w:t>
            </w:r>
            <w:r w:rsidR="004832DA">
              <w:rPr>
                <w:webHidden/>
              </w:rPr>
              <w:fldChar w:fldCharType="end"/>
            </w:r>
          </w:hyperlink>
        </w:p>
        <w:p w14:paraId="68288BBD" w14:textId="29EEE744" w:rsidR="004832DA" w:rsidRDefault="00423596">
          <w:pPr>
            <w:pStyle w:val="TOC2"/>
            <w:rPr>
              <w:rFonts w:eastAsiaTheme="minorEastAsia"/>
              <w:sz w:val="22"/>
            </w:rPr>
          </w:pPr>
          <w:hyperlink w:anchor="_Toc103260754" w:history="1">
            <w:r w:rsidR="004832DA" w:rsidRPr="003B7404">
              <w:rPr>
                <w:rStyle w:val="Hyperlink"/>
                <w:rFonts w:cstheme="minorHAnsi"/>
              </w:rPr>
              <w:t>1.4.1.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Systems Use Case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_Toc103260754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10</w:t>
            </w:r>
            <w:r w:rsidR="004832DA">
              <w:rPr>
                <w:webHidden/>
              </w:rPr>
              <w:fldChar w:fldCharType="end"/>
            </w:r>
          </w:hyperlink>
        </w:p>
        <w:p w14:paraId="7685B0AB" w14:textId="0CC40E74" w:rsidR="004832DA" w:rsidRDefault="00423596">
          <w:pPr>
            <w:pStyle w:val="TOC2"/>
            <w:rPr>
              <w:rFonts w:eastAsiaTheme="minorEastAsia"/>
              <w:sz w:val="22"/>
            </w:rPr>
          </w:pPr>
          <w:hyperlink w:anchor="_Toc103260755" w:history="1">
            <w:r w:rsidR="004832DA" w:rsidRPr="003B7404">
              <w:rPr>
                <w:rStyle w:val="Hyperlink"/>
              </w:rPr>
              <w:t>1.5.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Class Diagrams &amp; ERD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_Toc103260755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11</w:t>
            </w:r>
            <w:r w:rsidR="004832DA">
              <w:rPr>
                <w:webHidden/>
              </w:rPr>
              <w:fldChar w:fldCharType="end"/>
            </w:r>
          </w:hyperlink>
        </w:p>
        <w:p w14:paraId="01D77641" w14:textId="79C10389" w:rsidR="004832DA" w:rsidRDefault="00423596">
          <w:pPr>
            <w:pStyle w:val="TOC2"/>
            <w:rPr>
              <w:rFonts w:eastAsiaTheme="minorEastAsia"/>
              <w:sz w:val="22"/>
            </w:rPr>
          </w:pPr>
          <w:hyperlink w:anchor="_Toc103260756" w:history="1">
            <w:r w:rsidR="004832DA" w:rsidRPr="003B7404">
              <w:rPr>
                <w:rStyle w:val="Hyperlink"/>
              </w:rPr>
              <w:t>1.6.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Storyboards &amp; Wireframes (low fidelity)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_Toc103260756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13</w:t>
            </w:r>
            <w:r w:rsidR="004832DA">
              <w:rPr>
                <w:webHidden/>
              </w:rPr>
              <w:fldChar w:fldCharType="end"/>
            </w:r>
          </w:hyperlink>
        </w:p>
        <w:p w14:paraId="41E03EE8" w14:textId="1A5AD667" w:rsidR="004832DA" w:rsidRDefault="00423596">
          <w:pPr>
            <w:pStyle w:val="TOC2"/>
            <w:rPr>
              <w:rFonts w:eastAsiaTheme="minorEastAsia"/>
              <w:sz w:val="22"/>
            </w:rPr>
          </w:pPr>
          <w:hyperlink w:anchor="_Toc103260757" w:history="1">
            <w:r w:rsidR="004832DA" w:rsidRPr="003B7404">
              <w:rPr>
                <w:rStyle w:val="Hyperlink"/>
              </w:rPr>
              <w:t>1.7.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User Flows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_Toc103260757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17</w:t>
            </w:r>
            <w:r w:rsidR="004832DA">
              <w:rPr>
                <w:webHidden/>
              </w:rPr>
              <w:fldChar w:fldCharType="end"/>
            </w:r>
          </w:hyperlink>
        </w:p>
        <w:p w14:paraId="52DA12F7" w14:textId="22AF627A" w:rsidR="004832DA" w:rsidRDefault="00423596">
          <w:pPr>
            <w:pStyle w:val="TOC2"/>
            <w:rPr>
              <w:rFonts w:eastAsiaTheme="minorEastAsia"/>
              <w:sz w:val="22"/>
            </w:rPr>
          </w:pPr>
          <w:hyperlink w:anchor="_Toc103260758" w:history="1">
            <w:r w:rsidR="004832DA" w:rsidRPr="003B7404">
              <w:rPr>
                <w:rStyle w:val="Hyperlink"/>
              </w:rPr>
              <w:t>1.8.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State Machine/State Chart Diagram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_Toc103260758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18</w:t>
            </w:r>
            <w:r w:rsidR="004832DA">
              <w:rPr>
                <w:webHidden/>
              </w:rPr>
              <w:fldChar w:fldCharType="end"/>
            </w:r>
          </w:hyperlink>
        </w:p>
        <w:p w14:paraId="13165F8E" w14:textId="529F6B91" w:rsidR="004832DA" w:rsidRDefault="00423596">
          <w:pPr>
            <w:pStyle w:val="TOC2"/>
            <w:rPr>
              <w:rFonts w:eastAsiaTheme="minorEastAsia"/>
              <w:sz w:val="22"/>
            </w:rPr>
          </w:pPr>
          <w:hyperlink w:anchor="_Toc103260759" w:history="1">
            <w:r w:rsidR="004832DA" w:rsidRPr="003B7404">
              <w:rPr>
                <w:rStyle w:val="Hyperlink"/>
              </w:rPr>
              <w:t>1.9.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Testing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_Toc103260759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18</w:t>
            </w:r>
            <w:r w:rsidR="004832DA">
              <w:rPr>
                <w:webHidden/>
              </w:rPr>
              <w:fldChar w:fldCharType="end"/>
            </w:r>
          </w:hyperlink>
        </w:p>
        <w:p w14:paraId="5C5C8B8C" w14:textId="69318061" w:rsidR="004832DA" w:rsidRDefault="00423596">
          <w:pPr>
            <w:pStyle w:val="TOC1"/>
            <w:rPr>
              <w:rFonts w:eastAsiaTheme="minorEastAsia"/>
              <w:sz w:val="22"/>
            </w:rPr>
          </w:pPr>
          <w:hyperlink w:anchor="_Toc103260760" w:history="1">
            <w:r w:rsidR="004832DA" w:rsidRPr="003B7404">
              <w:rPr>
                <w:rStyle w:val="Hyperlink"/>
              </w:rPr>
              <w:t>2.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Project Management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_Toc103260760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19</w:t>
            </w:r>
            <w:r w:rsidR="004832DA">
              <w:rPr>
                <w:webHidden/>
              </w:rPr>
              <w:fldChar w:fldCharType="end"/>
            </w:r>
          </w:hyperlink>
        </w:p>
        <w:p w14:paraId="65626634" w14:textId="7FBCF8FB" w:rsidR="004832DA" w:rsidRDefault="00423596">
          <w:pPr>
            <w:pStyle w:val="TOC2"/>
            <w:rPr>
              <w:rFonts w:eastAsiaTheme="minorEastAsia"/>
              <w:sz w:val="22"/>
            </w:rPr>
          </w:pPr>
          <w:hyperlink w:anchor="_Toc103260761" w:history="1">
            <w:r w:rsidR="004832DA" w:rsidRPr="003B7404">
              <w:rPr>
                <w:rStyle w:val="Hyperlink"/>
              </w:rPr>
              <w:t>2.1.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Lifecycle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_Toc103260761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19</w:t>
            </w:r>
            <w:r w:rsidR="004832DA">
              <w:rPr>
                <w:webHidden/>
              </w:rPr>
              <w:fldChar w:fldCharType="end"/>
            </w:r>
          </w:hyperlink>
        </w:p>
        <w:p w14:paraId="0AF7CBC2" w14:textId="116A23C8" w:rsidR="004832DA" w:rsidRDefault="00423596">
          <w:pPr>
            <w:pStyle w:val="TOC2"/>
            <w:rPr>
              <w:rFonts w:eastAsiaTheme="minorEastAsia"/>
              <w:sz w:val="22"/>
            </w:rPr>
          </w:pPr>
          <w:hyperlink w:anchor="_Toc103260762" w:history="1">
            <w:r w:rsidR="004832DA" w:rsidRPr="003B7404">
              <w:rPr>
                <w:rStyle w:val="Hyperlink"/>
              </w:rPr>
              <w:t>2.2.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Task/Time Schedule PERT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_Toc103260762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21</w:t>
            </w:r>
            <w:r w:rsidR="004832DA">
              <w:rPr>
                <w:webHidden/>
              </w:rPr>
              <w:fldChar w:fldCharType="end"/>
            </w:r>
          </w:hyperlink>
        </w:p>
        <w:p w14:paraId="5F509669" w14:textId="1514F7F3" w:rsidR="004832DA" w:rsidRDefault="00423596">
          <w:pPr>
            <w:pStyle w:val="TOC2"/>
            <w:rPr>
              <w:rFonts w:eastAsiaTheme="minorEastAsia"/>
              <w:sz w:val="22"/>
            </w:rPr>
          </w:pPr>
          <w:hyperlink w:anchor="_Toc103260763" w:history="1">
            <w:r w:rsidR="004832DA" w:rsidRPr="003B7404">
              <w:rPr>
                <w:rStyle w:val="Hyperlink"/>
              </w:rPr>
              <w:t>2.3.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Work Breakdown Structure (WBS)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_Toc103260763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21</w:t>
            </w:r>
            <w:r w:rsidR="004832DA">
              <w:rPr>
                <w:webHidden/>
              </w:rPr>
              <w:fldChar w:fldCharType="end"/>
            </w:r>
          </w:hyperlink>
        </w:p>
        <w:p w14:paraId="31A7182E" w14:textId="32C8B2ED" w:rsidR="004832DA" w:rsidRDefault="00423596">
          <w:pPr>
            <w:pStyle w:val="TOC2"/>
            <w:rPr>
              <w:rFonts w:eastAsiaTheme="minorEastAsia"/>
              <w:sz w:val="22"/>
            </w:rPr>
          </w:pPr>
          <w:hyperlink w:anchor="_Toc103260764" w:history="1">
            <w:r w:rsidR="004832DA" w:rsidRPr="003B7404">
              <w:rPr>
                <w:rStyle w:val="Hyperlink"/>
              </w:rPr>
              <w:t>2.4.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Sprint Canvas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_Toc103260764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22</w:t>
            </w:r>
            <w:r w:rsidR="004832DA">
              <w:rPr>
                <w:webHidden/>
              </w:rPr>
              <w:fldChar w:fldCharType="end"/>
            </w:r>
          </w:hyperlink>
        </w:p>
        <w:p w14:paraId="725774F9" w14:textId="0011957A" w:rsidR="004832DA" w:rsidRDefault="00423596">
          <w:pPr>
            <w:pStyle w:val="TOC2"/>
            <w:rPr>
              <w:rFonts w:eastAsiaTheme="minorEastAsia"/>
              <w:sz w:val="22"/>
            </w:rPr>
          </w:pPr>
          <w:hyperlink w:anchor="_Toc103260765" w:history="1">
            <w:r w:rsidR="004832DA" w:rsidRPr="003B7404">
              <w:rPr>
                <w:rStyle w:val="Hyperlink"/>
              </w:rPr>
              <w:t>2.5.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Scrum Cabinet Reports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_Toc103260765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23</w:t>
            </w:r>
            <w:r w:rsidR="004832DA">
              <w:rPr>
                <w:webHidden/>
              </w:rPr>
              <w:fldChar w:fldCharType="end"/>
            </w:r>
          </w:hyperlink>
        </w:p>
        <w:p w14:paraId="202F739D" w14:textId="1976597A" w:rsidR="004832DA" w:rsidRDefault="00423596">
          <w:pPr>
            <w:pStyle w:val="TOC2"/>
            <w:rPr>
              <w:rFonts w:eastAsiaTheme="minorEastAsia"/>
              <w:sz w:val="22"/>
            </w:rPr>
          </w:pPr>
          <w:hyperlink w:anchor="_Toc103260766" w:history="1">
            <w:r w:rsidR="004832DA" w:rsidRPr="003B7404">
              <w:rPr>
                <w:rStyle w:val="Hyperlink"/>
              </w:rPr>
              <w:t>2.6.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 xml:space="preserve">Project Participants – </w:t>
            </w:r>
            <w:r w:rsidR="004832DA" w:rsidRPr="003B7404">
              <w:rPr>
                <w:rStyle w:val="Hyperlink"/>
                <w:lang w:val="el-GR"/>
              </w:rPr>
              <w:t>κατανομή εργασιών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_Toc103260766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24</w:t>
            </w:r>
            <w:r w:rsidR="004832DA">
              <w:rPr>
                <w:webHidden/>
              </w:rPr>
              <w:fldChar w:fldCharType="end"/>
            </w:r>
          </w:hyperlink>
        </w:p>
        <w:p w14:paraId="57730AF3" w14:textId="74D61D29" w:rsidR="004832DA" w:rsidRDefault="00423596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67" w:history="1">
            <w:r w:rsidR="004832DA" w:rsidRPr="003B7404">
              <w:rPr>
                <w:rStyle w:val="Hyperlink"/>
                <w:rFonts w:cstheme="minorHAnsi"/>
                <w:noProof/>
              </w:rPr>
              <w:t>2.6.1.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rFonts w:cstheme="minorHAnsi"/>
                <w:noProof/>
              </w:rPr>
              <w:t>Stakeholder List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_Toc103260767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24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7377FFF7" w14:textId="212539D4" w:rsidR="004832DA" w:rsidRDefault="00423596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68" w:history="1">
            <w:r w:rsidR="004832DA" w:rsidRPr="003B7404">
              <w:rPr>
                <w:rStyle w:val="Hyperlink"/>
                <w:rFonts w:cstheme="minorHAnsi"/>
                <w:noProof/>
              </w:rPr>
              <w:t>2.6.2.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rFonts w:cstheme="minorHAnsi"/>
                <w:noProof/>
              </w:rPr>
              <w:t>Product Owner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_Toc103260768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25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5DA391F4" w14:textId="2113F8EF" w:rsidR="004832DA" w:rsidRDefault="00423596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69" w:history="1">
            <w:r w:rsidR="004832DA" w:rsidRPr="003B7404">
              <w:rPr>
                <w:rStyle w:val="Hyperlink"/>
                <w:rFonts w:cstheme="minorHAnsi"/>
                <w:noProof/>
              </w:rPr>
              <w:t>2.6.3.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rFonts w:cstheme="minorHAnsi"/>
                <w:noProof/>
              </w:rPr>
              <w:t>Scrum Master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_Toc103260769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26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672314C8" w14:textId="59D653D3" w:rsidR="004832DA" w:rsidRDefault="00423596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0" w:history="1">
            <w:r w:rsidR="004832DA" w:rsidRPr="003B7404">
              <w:rPr>
                <w:rStyle w:val="Hyperlink"/>
                <w:rFonts w:cstheme="minorHAnsi"/>
                <w:noProof/>
              </w:rPr>
              <w:t>2.6.4.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rFonts w:cstheme="minorHAnsi"/>
                <w:noProof/>
              </w:rPr>
              <w:t>Scrum Team Members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_Toc103260770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27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47E12003" w14:textId="12E70674" w:rsidR="004832DA" w:rsidRDefault="00423596">
          <w:pPr>
            <w:pStyle w:val="TOC2"/>
            <w:rPr>
              <w:rFonts w:eastAsiaTheme="minorEastAsia"/>
              <w:sz w:val="22"/>
            </w:rPr>
          </w:pPr>
          <w:hyperlink w:anchor="_Toc103260771" w:history="1">
            <w:r w:rsidR="004832DA" w:rsidRPr="003B7404">
              <w:rPr>
                <w:rStyle w:val="Hyperlink"/>
              </w:rPr>
              <w:t>2.7.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Project Initiation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_Toc103260771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27</w:t>
            </w:r>
            <w:r w:rsidR="004832DA">
              <w:rPr>
                <w:webHidden/>
              </w:rPr>
              <w:fldChar w:fldCharType="end"/>
            </w:r>
          </w:hyperlink>
        </w:p>
        <w:p w14:paraId="2295E763" w14:textId="22A5CFA5" w:rsidR="004832DA" w:rsidRDefault="00423596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2" w:history="1">
            <w:r w:rsidR="004832DA" w:rsidRPr="003B7404">
              <w:rPr>
                <w:rStyle w:val="Hyperlink"/>
                <w:rFonts w:cstheme="minorHAnsi"/>
                <w:noProof/>
              </w:rPr>
              <w:t>2.7.1.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</w:rPr>
              <w:t>Project Charter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_Toc103260772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27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6BDA81B3" w14:textId="55408CA0" w:rsidR="004832DA" w:rsidRDefault="00423596">
          <w:pPr>
            <w:pStyle w:val="TOC3"/>
            <w:tabs>
              <w:tab w:val="left" w:pos="15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3" w:history="1">
            <w:r w:rsidR="004832DA" w:rsidRPr="003B7404">
              <w:rPr>
                <w:rStyle w:val="Hyperlink"/>
                <w:noProof/>
              </w:rPr>
              <w:t>2.7.1.1.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</w:rPr>
              <w:t>Project Vision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_Toc103260773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27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38AEADD5" w14:textId="513986BA" w:rsidR="004832DA" w:rsidRDefault="00423596">
          <w:pPr>
            <w:pStyle w:val="TOC3"/>
            <w:tabs>
              <w:tab w:val="left" w:pos="15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4" w:history="1">
            <w:r w:rsidR="004832DA" w:rsidRPr="003B7404">
              <w:rPr>
                <w:rStyle w:val="Hyperlink"/>
                <w:noProof/>
              </w:rPr>
              <w:t>2.7.1.2.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</w:rPr>
              <w:t>Project Mission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_Toc103260774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28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204F9D52" w14:textId="3950D646" w:rsidR="004832DA" w:rsidRDefault="00423596">
          <w:pPr>
            <w:pStyle w:val="TOC3"/>
            <w:tabs>
              <w:tab w:val="left" w:pos="15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5" w:history="1">
            <w:r w:rsidR="004832DA" w:rsidRPr="003B7404">
              <w:rPr>
                <w:rStyle w:val="Hyperlink"/>
                <w:noProof/>
              </w:rPr>
              <w:t>2.7.1.3.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</w:rPr>
              <w:t>Project Success Criteria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_Toc103260775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28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29531D92" w14:textId="1024D82F" w:rsidR="004832DA" w:rsidRDefault="00423596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6" w:history="1">
            <w:r w:rsidR="004832DA" w:rsidRPr="003B7404">
              <w:rPr>
                <w:rStyle w:val="Hyperlink"/>
                <w:rFonts w:cstheme="minorHAnsi"/>
                <w:noProof/>
              </w:rPr>
              <w:t>2.7.2.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</w:rPr>
              <w:t>Use Case Diagram</w:t>
            </w:r>
            <w:r w:rsidR="004832DA" w:rsidRPr="003B7404">
              <w:rPr>
                <w:rStyle w:val="Hyperlink"/>
                <w:noProof/>
                <w:lang w:val="el-GR"/>
              </w:rPr>
              <w:t xml:space="preserve"> &amp; </w:t>
            </w:r>
            <w:r w:rsidR="004832DA" w:rsidRPr="003B7404">
              <w:rPr>
                <w:rStyle w:val="Hyperlink"/>
                <w:noProof/>
              </w:rPr>
              <w:t>Report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_Toc103260776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28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74A22827" w14:textId="6265D054" w:rsidR="004832DA" w:rsidRDefault="00423596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7" w:history="1">
            <w:r w:rsidR="004832DA" w:rsidRPr="003B7404">
              <w:rPr>
                <w:rStyle w:val="Hyperlink"/>
                <w:rFonts w:cstheme="minorHAnsi"/>
                <w:noProof/>
              </w:rPr>
              <w:t>2.7.3.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</w:rPr>
              <w:t>Prioritized Use Cases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_Toc103260777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28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0BEB5044" w14:textId="507311CC" w:rsidR="004832DA" w:rsidRDefault="00423596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8" w:history="1">
            <w:r w:rsidR="004832DA" w:rsidRPr="003B7404">
              <w:rPr>
                <w:rStyle w:val="Hyperlink"/>
                <w:rFonts w:cstheme="minorHAnsi"/>
                <w:noProof/>
              </w:rPr>
              <w:t>2.7.4.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</w:rPr>
              <w:t>Epics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_Toc103260778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29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5D72E9FD" w14:textId="11B82AAD" w:rsidR="004832DA" w:rsidRDefault="00423596">
          <w:pPr>
            <w:pStyle w:val="TOC2"/>
            <w:rPr>
              <w:rFonts w:eastAsiaTheme="minorEastAsia"/>
              <w:sz w:val="22"/>
            </w:rPr>
          </w:pPr>
          <w:hyperlink w:anchor="_Toc103260779" w:history="1">
            <w:r w:rsidR="004832DA" w:rsidRPr="003B7404">
              <w:rPr>
                <w:rStyle w:val="Hyperlink"/>
                <w:rFonts w:eastAsia="Cambria"/>
              </w:rPr>
              <w:t>2.8.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Product Backlog – Features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_Toc103260779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29</w:t>
            </w:r>
            <w:r w:rsidR="004832DA">
              <w:rPr>
                <w:webHidden/>
              </w:rPr>
              <w:fldChar w:fldCharType="end"/>
            </w:r>
          </w:hyperlink>
        </w:p>
        <w:p w14:paraId="1C876BF9" w14:textId="7653CAB8" w:rsidR="004832DA" w:rsidRDefault="00423596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80" w:history="1">
            <w:r w:rsidR="004832DA" w:rsidRPr="003B7404">
              <w:rPr>
                <w:rStyle w:val="Hyperlink"/>
                <w:rFonts w:cstheme="minorHAnsi"/>
                <w:noProof/>
                <w:lang w:val="en"/>
              </w:rPr>
              <w:t>2.8.1.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  <w:lang w:val="en"/>
              </w:rPr>
              <w:t>User Story Map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_Toc103260780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30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1245F9DD" w14:textId="38B245FF" w:rsidR="004832DA" w:rsidRDefault="00423596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81" w:history="1">
            <w:r w:rsidR="004832DA" w:rsidRPr="003B7404">
              <w:rPr>
                <w:rStyle w:val="Hyperlink"/>
                <w:rFonts w:cstheme="minorHAnsi"/>
                <w:noProof/>
              </w:rPr>
              <w:t>2.8.2.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</w:rPr>
              <w:t>Prioritized User Stories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_Toc103260781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30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218F54ED" w14:textId="2771B8CF" w:rsidR="004832DA" w:rsidRDefault="00423596">
          <w:pPr>
            <w:pStyle w:val="TOC2"/>
            <w:rPr>
              <w:rFonts w:eastAsiaTheme="minorEastAsia"/>
              <w:sz w:val="22"/>
            </w:rPr>
          </w:pPr>
          <w:hyperlink w:anchor="_Toc103260782" w:history="1">
            <w:r w:rsidR="004832DA" w:rsidRPr="003B7404">
              <w:rPr>
                <w:rStyle w:val="Hyperlink"/>
              </w:rPr>
              <w:t>2.9.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Project Deliverables – Release Planning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_Toc103260782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30</w:t>
            </w:r>
            <w:r w:rsidR="004832DA">
              <w:rPr>
                <w:webHidden/>
              </w:rPr>
              <w:fldChar w:fldCharType="end"/>
            </w:r>
          </w:hyperlink>
        </w:p>
        <w:p w14:paraId="12B9C012" w14:textId="4D027958" w:rsidR="004832DA" w:rsidRDefault="00423596">
          <w:pPr>
            <w:pStyle w:val="TOC2"/>
            <w:rPr>
              <w:rFonts w:eastAsiaTheme="minorEastAsia"/>
              <w:sz w:val="22"/>
            </w:rPr>
          </w:pPr>
          <w:hyperlink w:anchor="_Toc103260783" w:history="1">
            <w:r w:rsidR="004832DA" w:rsidRPr="003B7404">
              <w:rPr>
                <w:rStyle w:val="Hyperlink"/>
              </w:rPr>
              <w:t>2.10.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Burnout Chart/Line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_Toc103260783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31</w:t>
            </w:r>
            <w:r w:rsidR="004832DA">
              <w:rPr>
                <w:webHidden/>
              </w:rPr>
              <w:fldChar w:fldCharType="end"/>
            </w:r>
          </w:hyperlink>
        </w:p>
        <w:p w14:paraId="7B0A4050" w14:textId="27621D79" w:rsidR="004832DA" w:rsidRDefault="00423596">
          <w:pPr>
            <w:pStyle w:val="TOC1"/>
            <w:rPr>
              <w:rFonts w:eastAsiaTheme="minorEastAsia"/>
              <w:sz w:val="22"/>
            </w:rPr>
          </w:pPr>
          <w:hyperlink w:anchor="_Toc103260784" w:history="1">
            <w:r w:rsidR="004832DA" w:rsidRPr="003B7404">
              <w:rPr>
                <w:rStyle w:val="Hyperlink"/>
              </w:rPr>
              <w:t>Bibliography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_Toc103260784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32</w:t>
            </w:r>
            <w:r w:rsidR="004832DA">
              <w:rPr>
                <w:webHidden/>
              </w:rPr>
              <w:fldChar w:fldCharType="end"/>
            </w:r>
          </w:hyperlink>
        </w:p>
        <w:p w14:paraId="1AD93F4F" w14:textId="53522BBB" w:rsidR="001E1E58" w:rsidRPr="00E237E8" w:rsidRDefault="001E1E58" w:rsidP="00A806A4">
          <w:pPr>
            <w:tabs>
              <w:tab w:val="left" w:pos="5670"/>
            </w:tabs>
            <w:ind w:left="5103"/>
            <w:jc w:val="left"/>
          </w:pPr>
          <w:r w:rsidRPr="00E237E8">
            <w:rPr>
              <w:b/>
              <w:bCs/>
              <w:noProof/>
            </w:rPr>
            <w:fldChar w:fldCharType="end"/>
          </w:r>
        </w:p>
      </w:sdtContent>
    </w:sdt>
    <w:p w14:paraId="753E94DF" w14:textId="77777777" w:rsidR="0056715B" w:rsidRDefault="00C02631" w:rsidP="007278E2">
      <w:pPr>
        <w:pStyle w:val="TableofFigures"/>
        <w:tabs>
          <w:tab w:val="right" w:leader="dot" w:pos="5030"/>
        </w:tabs>
        <w:jc w:val="left"/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r w:rsidR="0056715B">
        <w:fldChar w:fldCharType="begin"/>
      </w:r>
      <w:r w:rsidR="0056715B">
        <w:instrText xml:space="preserve"> TOC \h \z \c "Figure" </w:instrText>
      </w:r>
      <w:r w:rsidR="0056715B">
        <w:fldChar w:fldCharType="separate"/>
      </w:r>
    </w:p>
    <w:p w14:paraId="0A051FC0" w14:textId="4B514873" w:rsidR="005E4F00" w:rsidRDefault="005E4F0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01204209" w:history="1">
        <w:r w:rsidRPr="00794C8D">
          <w:rPr>
            <w:rStyle w:val="Hyperlink"/>
            <w:noProof/>
          </w:rPr>
          <w:t>Figure 1 BPMN Business Model Plan Covid Tracker Process Oriented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_Toc101204209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19FBB2E" w14:textId="4F2F63C8" w:rsidR="005E4F00" w:rsidRDefault="0042359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0" w:history="1">
        <w:r w:rsidR="005E4F00" w:rsidRPr="00794C8D">
          <w:rPr>
            <w:rStyle w:val="Hyperlink"/>
            <w:noProof/>
          </w:rPr>
          <w:t>Figure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2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Product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Backlog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Topics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Summary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_Toc101204210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4</w:t>
        </w:r>
        <w:r w:rsidR="005E4F00">
          <w:rPr>
            <w:noProof/>
            <w:webHidden/>
          </w:rPr>
          <w:fldChar w:fldCharType="end"/>
        </w:r>
      </w:hyperlink>
    </w:p>
    <w:p w14:paraId="67DC908D" w14:textId="6CFF8B26" w:rsidR="005E4F00" w:rsidRDefault="0042359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1" w:history="1">
        <w:r w:rsidR="005E4F00" w:rsidRPr="00794C8D">
          <w:rPr>
            <w:rStyle w:val="Hyperlink"/>
            <w:noProof/>
          </w:rPr>
          <w:t>Figure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3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Project</w:t>
        </w:r>
        <w:r w:rsidR="005E4F00" w:rsidRPr="00794C8D">
          <w:rPr>
            <w:rStyle w:val="Hyperlink"/>
            <w:noProof/>
            <w:lang w:val="el-GR"/>
          </w:rPr>
          <w:t>'</w:t>
        </w:r>
        <w:r w:rsidR="005E4F00" w:rsidRPr="00794C8D">
          <w:rPr>
            <w:rStyle w:val="Hyperlink"/>
            <w:noProof/>
          </w:rPr>
          <w:t>s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Persona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_Toc101204211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7</w:t>
        </w:r>
        <w:r w:rsidR="005E4F00">
          <w:rPr>
            <w:noProof/>
            <w:webHidden/>
          </w:rPr>
          <w:fldChar w:fldCharType="end"/>
        </w:r>
      </w:hyperlink>
    </w:p>
    <w:p w14:paraId="13A25DF3" w14:textId="15148FF1" w:rsidR="005E4F00" w:rsidRDefault="0042359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2" w:history="1">
        <w:r w:rsidR="005E4F00" w:rsidRPr="00794C8D">
          <w:rPr>
            <w:rStyle w:val="Hyperlink"/>
            <w:noProof/>
          </w:rPr>
          <w:t>Figure 4 General Dev Mgmt. Overview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_Toc101204212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10</w:t>
        </w:r>
        <w:r w:rsidR="005E4F00">
          <w:rPr>
            <w:noProof/>
            <w:webHidden/>
          </w:rPr>
          <w:fldChar w:fldCharType="end"/>
        </w:r>
      </w:hyperlink>
    </w:p>
    <w:p w14:paraId="56FAE15B" w14:textId="5B519417" w:rsidR="005E4F00" w:rsidRDefault="0042359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3" w:history="1">
        <w:r w:rsidR="005E4F00" w:rsidRPr="00794C8D">
          <w:rPr>
            <w:rStyle w:val="Hyperlink"/>
            <w:noProof/>
          </w:rPr>
          <w:t>Figure 5 Main Mobile System Use Case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_Toc101204213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11</w:t>
        </w:r>
        <w:r w:rsidR="005E4F00">
          <w:rPr>
            <w:noProof/>
            <w:webHidden/>
          </w:rPr>
          <w:fldChar w:fldCharType="end"/>
        </w:r>
      </w:hyperlink>
    </w:p>
    <w:p w14:paraId="71A45518" w14:textId="779EBEEE" w:rsidR="005E4F00" w:rsidRDefault="0042359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4" w:history="1">
        <w:r w:rsidR="005E4F00" w:rsidRPr="00794C8D">
          <w:rPr>
            <w:rStyle w:val="Hyperlink"/>
            <w:noProof/>
          </w:rPr>
          <w:t xml:space="preserve">Figure 6 UML Class Diagram </w:t>
        </w:r>
        <w:r w:rsidR="005E4F00" w:rsidRPr="00794C8D">
          <w:rPr>
            <w:rStyle w:val="Hyperlink"/>
            <w:noProof/>
            <w:lang w:val="el-GR"/>
          </w:rPr>
          <w:t>με</w:t>
        </w:r>
        <w:r w:rsidR="005E4F00" w:rsidRPr="00794C8D">
          <w:rPr>
            <w:rStyle w:val="Hyperlink"/>
            <w:noProof/>
          </w:rPr>
          <w:t xml:space="preserve"> cardinalities/</w:t>
        </w:r>
        <w:r w:rsidR="005E4F00" w:rsidRPr="00794C8D">
          <w:rPr>
            <w:rStyle w:val="Hyperlink"/>
            <w:noProof/>
            <w:lang w:val="el-GR"/>
          </w:rPr>
          <w:t>πληθυκότητες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_Toc101204214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12</w:t>
        </w:r>
        <w:r w:rsidR="005E4F00">
          <w:rPr>
            <w:noProof/>
            <w:webHidden/>
          </w:rPr>
          <w:fldChar w:fldCharType="end"/>
        </w:r>
      </w:hyperlink>
    </w:p>
    <w:p w14:paraId="48616F48" w14:textId="652C6B00" w:rsidR="005E4F00" w:rsidRDefault="0042359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5" w:history="1">
        <w:r w:rsidR="005E4F00" w:rsidRPr="00794C8D">
          <w:rPr>
            <w:rStyle w:val="Hyperlink"/>
            <w:noProof/>
          </w:rPr>
          <w:t>Figure 7 Log in Screen – Wireframe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_Toc101204215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14</w:t>
        </w:r>
        <w:r w:rsidR="005E4F00">
          <w:rPr>
            <w:noProof/>
            <w:webHidden/>
          </w:rPr>
          <w:fldChar w:fldCharType="end"/>
        </w:r>
      </w:hyperlink>
    </w:p>
    <w:p w14:paraId="5CF6F6D8" w14:textId="4C38546C" w:rsidR="005E4F00" w:rsidRDefault="0042359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6" w:history="1">
        <w:r w:rsidR="005E4F00" w:rsidRPr="00794C8D">
          <w:rPr>
            <w:rStyle w:val="Hyperlink"/>
            <w:noProof/>
          </w:rPr>
          <w:t>Figure 8 Dashboard – Wireframe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_Toc101204216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15</w:t>
        </w:r>
        <w:r w:rsidR="005E4F00">
          <w:rPr>
            <w:noProof/>
            <w:webHidden/>
          </w:rPr>
          <w:fldChar w:fldCharType="end"/>
        </w:r>
      </w:hyperlink>
    </w:p>
    <w:p w14:paraId="0968A692" w14:textId="4DA3518F" w:rsidR="005E4F00" w:rsidRDefault="0042359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7" w:history="1">
        <w:r w:rsidR="005E4F00" w:rsidRPr="00794C8D">
          <w:rPr>
            <w:rStyle w:val="Hyperlink"/>
            <w:noProof/>
          </w:rPr>
          <w:t>Figure 9 Add Patient UI – Wireframe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_Toc101204217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16</w:t>
        </w:r>
        <w:r w:rsidR="005E4F00">
          <w:rPr>
            <w:noProof/>
            <w:webHidden/>
          </w:rPr>
          <w:fldChar w:fldCharType="end"/>
        </w:r>
      </w:hyperlink>
    </w:p>
    <w:p w14:paraId="0ECAEA50" w14:textId="33604E44" w:rsidR="005E4F00" w:rsidRDefault="0042359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8" w:history="1">
        <w:r w:rsidR="005E4F00" w:rsidRPr="00794C8D">
          <w:rPr>
            <w:rStyle w:val="Hyperlink"/>
            <w:noProof/>
          </w:rPr>
          <w:t>Figure 10 Statistics Viz - Wireframe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_Toc101204218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17</w:t>
        </w:r>
        <w:r w:rsidR="005E4F00">
          <w:rPr>
            <w:noProof/>
            <w:webHidden/>
          </w:rPr>
          <w:fldChar w:fldCharType="end"/>
        </w:r>
      </w:hyperlink>
    </w:p>
    <w:p w14:paraId="198BA62E" w14:textId="544FF8C5" w:rsidR="005E4F00" w:rsidRDefault="0042359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9" w:history="1">
        <w:r w:rsidR="005E4F00" w:rsidRPr="00794C8D">
          <w:rPr>
            <w:rStyle w:val="Hyperlink"/>
            <w:noProof/>
          </w:rPr>
          <w:t>Figure 11 Basic Flowchart Android App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_Toc101204219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18</w:t>
        </w:r>
        <w:r w:rsidR="005E4F00">
          <w:rPr>
            <w:noProof/>
            <w:webHidden/>
          </w:rPr>
          <w:fldChar w:fldCharType="end"/>
        </w:r>
      </w:hyperlink>
    </w:p>
    <w:p w14:paraId="1D72DF25" w14:textId="5E70E7A7" w:rsidR="005E4F00" w:rsidRDefault="0042359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0" w:history="1">
        <w:r w:rsidR="005E4F00" w:rsidRPr="00794C8D">
          <w:rPr>
            <w:rStyle w:val="Hyperlink"/>
            <w:noProof/>
          </w:rPr>
          <w:t>Figure 12 State Machine Basic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_Toc101204220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18</w:t>
        </w:r>
        <w:r w:rsidR="005E4F00">
          <w:rPr>
            <w:noProof/>
            <w:webHidden/>
          </w:rPr>
          <w:fldChar w:fldCharType="end"/>
        </w:r>
      </w:hyperlink>
    </w:p>
    <w:p w14:paraId="5AE75D44" w14:textId="0842FEA8" w:rsidR="005E4F00" w:rsidRDefault="0042359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1" w:history="1">
        <w:r w:rsidR="005E4F00" w:rsidRPr="00794C8D">
          <w:rPr>
            <w:rStyle w:val="Hyperlink"/>
            <w:noProof/>
          </w:rPr>
          <w:t>Figure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13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Site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Map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_Toc101204221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19</w:t>
        </w:r>
        <w:r w:rsidR="005E4F00">
          <w:rPr>
            <w:noProof/>
            <w:webHidden/>
          </w:rPr>
          <w:fldChar w:fldCharType="end"/>
        </w:r>
      </w:hyperlink>
    </w:p>
    <w:p w14:paraId="78F1D6D6" w14:textId="563E8776" w:rsidR="005E4F00" w:rsidRDefault="0042359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2" w:history="1">
        <w:r w:rsidR="005E4F00" w:rsidRPr="00794C8D">
          <w:rPr>
            <w:rStyle w:val="Hyperlink"/>
            <w:noProof/>
          </w:rPr>
          <w:t>Figure 14 Main Dashboard Heat Areas (red is more eye tracked)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_Toc101204222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20</w:t>
        </w:r>
        <w:r w:rsidR="005E4F00">
          <w:rPr>
            <w:noProof/>
            <w:webHidden/>
          </w:rPr>
          <w:fldChar w:fldCharType="end"/>
        </w:r>
      </w:hyperlink>
    </w:p>
    <w:p w14:paraId="4FDA4873" w14:textId="77777777" w:rsidR="005E4F00" w:rsidRDefault="00423596">
      <w:pPr>
        <w:pStyle w:val="TableofFigures"/>
        <w:tabs>
          <w:tab w:val="right" w:leader="dot" w:pos="5030"/>
        </w:tabs>
        <w:rPr>
          <w:rStyle w:val="Hyperlink"/>
          <w:noProof/>
        </w:rPr>
        <w:sectPr w:rsidR="005E4F00" w:rsidSect="0000785F">
          <w:headerReference w:type="default" r:id="rId14"/>
          <w:headerReference w:type="first" r:id="rId15"/>
          <w:pgSz w:w="12240" w:h="15840" w:code="1"/>
          <w:pgMar w:top="2160" w:right="1080" w:bottom="720" w:left="6120" w:header="432" w:footer="432" w:gutter="0"/>
          <w:pgNumType w:start="0"/>
          <w:cols w:space="708"/>
          <w:titlePg/>
          <w:docGrid w:linePitch="360"/>
        </w:sectPr>
      </w:pPr>
      <w:hyperlink w:anchor="_Toc101204223" w:history="1">
        <w:r w:rsidR="005E4F00" w:rsidRPr="00794C8D">
          <w:rPr>
            <w:rStyle w:val="Hyperlink"/>
            <w:noProof/>
          </w:rPr>
          <w:t>Figure 15 Process Management Lifecycle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_Toc101204223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21</w:t>
        </w:r>
        <w:r w:rsidR="005E4F00">
          <w:rPr>
            <w:noProof/>
            <w:webHidden/>
          </w:rPr>
          <w:fldChar w:fldCharType="end"/>
        </w:r>
      </w:hyperlink>
    </w:p>
    <w:p w14:paraId="70CBC77A" w14:textId="44E7B9F3" w:rsidR="005E4F00" w:rsidRDefault="005E4F0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</w:p>
    <w:p w14:paraId="54B07759" w14:textId="16159781" w:rsidR="005E4F00" w:rsidRDefault="0042359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4" w:history="1">
        <w:r w:rsidR="005E4F00" w:rsidRPr="00794C8D">
          <w:rPr>
            <w:rStyle w:val="Hyperlink"/>
            <w:noProof/>
          </w:rPr>
          <w:t>Figure 16 ITSM Identification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_Toc101204224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22</w:t>
        </w:r>
        <w:r w:rsidR="005E4F00">
          <w:rPr>
            <w:noProof/>
            <w:webHidden/>
          </w:rPr>
          <w:fldChar w:fldCharType="end"/>
        </w:r>
      </w:hyperlink>
    </w:p>
    <w:p w14:paraId="10DF7E0E" w14:textId="1A9D84C4" w:rsidR="005E4F00" w:rsidRDefault="0042359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5" w:history="1">
        <w:r w:rsidR="005E4F00" w:rsidRPr="00794C8D">
          <w:rPr>
            <w:rStyle w:val="Hyperlink"/>
            <w:noProof/>
          </w:rPr>
          <w:t>Figure 17 ITSM Initiation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_Toc101204225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22</w:t>
        </w:r>
        <w:r w:rsidR="005E4F00">
          <w:rPr>
            <w:noProof/>
            <w:webHidden/>
          </w:rPr>
          <w:fldChar w:fldCharType="end"/>
        </w:r>
      </w:hyperlink>
    </w:p>
    <w:p w14:paraId="68F3A810" w14:textId="12E3A199" w:rsidR="005E4F00" w:rsidRDefault="0042359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6" w:history="1">
        <w:r w:rsidR="005E4F00" w:rsidRPr="00794C8D">
          <w:rPr>
            <w:rStyle w:val="Hyperlink"/>
            <w:noProof/>
          </w:rPr>
          <w:t>Figure 18 PERT timeline *no critical path (CPM) for one-way-trip path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_Toc101204226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23</w:t>
        </w:r>
        <w:r w:rsidR="005E4F00">
          <w:rPr>
            <w:noProof/>
            <w:webHidden/>
          </w:rPr>
          <w:fldChar w:fldCharType="end"/>
        </w:r>
      </w:hyperlink>
    </w:p>
    <w:p w14:paraId="66836ADE" w14:textId="50545D1D" w:rsidR="005E4F00" w:rsidRDefault="0042359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7" w:history="1">
        <w:r w:rsidR="005E4F00" w:rsidRPr="00794C8D">
          <w:rPr>
            <w:rStyle w:val="Hyperlink"/>
            <w:noProof/>
          </w:rPr>
          <w:t>Figure 19 Work Breakdown process overview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_Toc101204227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23</w:t>
        </w:r>
        <w:r w:rsidR="005E4F00">
          <w:rPr>
            <w:noProof/>
            <w:webHidden/>
          </w:rPr>
          <w:fldChar w:fldCharType="end"/>
        </w:r>
      </w:hyperlink>
    </w:p>
    <w:p w14:paraId="5AA7A68E" w14:textId="72165E26" w:rsidR="005E4F00" w:rsidRDefault="0042359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8" w:history="1">
        <w:r w:rsidR="005E4F00" w:rsidRPr="00794C8D">
          <w:rPr>
            <w:rStyle w:val="Hyperlink"/>
            <w:noProof/>
          </w:rPr>
          <w:t>Figure 20 Scrum Canvas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_Toc101204228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24</w:t>
        </w:r>
        <w:r w:rsidR="005E4F00">
          <w:rPr>
            <w:noProof/>
            <w:webHidden/>
          </w:rPr>
          <w:fldChar w:fldCharType="end"/>
        </w:r>
      </w:hyperlink>
    </w:p>
    <w:p w14:paraId="6CAD829B" w14:textId="05CC0AD5" w:rsidR="005E4F00" w:rsidRDefault="0042359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9" w:history="1">
        <w:r w:rsidR="005E4F00" w:rsidRPr="00794C8D">
          <w:rPr>
            <w:rStyle w:val="Hyperlink"/>
            <w:noProof/>
          </w:rPr>
          <w:t>Figure 21 SAFe - Enterprise Framework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_Toc101204229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24</w:t>
        </w:r>
        <w:r w:rsidR="005E4F00">
          <w:rPr>
            <w:noProof/>
            <w:webHidden/>
          </w:rPr>
          <w:fldChar w:fldCharType="end"/>
        </w:r>
      </w:hyperlink>
    </w:p>
    <w:p w14:paraId="57785929" w14:textId="0DBB268E" w:rsidR="005E4F00" w:rsidRDefault="0042359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30" w:history="1">
        <w:r w:rsidR="005E4F00" w:rsidRPr="00794C8D">
          <w:rPr>
            <w:rStyle w:val="Hyperlink"/>
            <w:noProof/>
          </w:rPr>
          <w:t>Figure 22 Scrum Cabinet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_Toc101204230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25</w:t>
        </w:r>
        <w:r w:rsidR="005E4F00">
          <w:rPr>
            <w:noProof/>
            <w:webHidden/>
          </w:rPr>
          <w:fldChar w:fldCharType="end"/>
        </w:r>
      </w:hyperlink>
    </w:p>
    <w:p w14:paraId="3F01669E" w14:textId="0F383A82" w:rsidR="005E4F00" w:rsidRDefault="0042359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31" w:history="1">
        <w:r w:rsidR="005E4F00" w:rsidRPr="00794C8D">
          <w:rPr>
            <w:rStyle w:val="Hyperlink"/>
            <w:noProof/>
          </w:rPr>
          <w:t>Figure 23 User Story Map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_Toc101204231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31</w:t>
        </w:r>
        <w:r w:rsidR="005E4F00">
          <w:rPr>
            <w:noProof/>
            <w:webHidden/>
          </w:rPr>
          <w:fldChar w:fldCharType="end"/>
        </w:r>
      </w:hyperlink>
    </w:p>
    <w:p w14:paraId="33CA8461" w14:textId="2902930F" w:rsidR="005E4F00" w:rsidRDefault="0042359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32" w:history="1">
        <w:r w:rsidR="005E4F00" w:rsidRPr="00794C8D">
          <w:rPr>
            <w:rStyle w:val="Hyperlink"/>
            <w:noProof/>
          </w:rPr>
          <w:t>Figure 24 Burndown chart Sprint 1 Y as Story points of Sprint No.1 == 30 task points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_Toc101204232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32</w:t>
        </w:r>
        <w:r w:rsidR="005E4F00">
          <w:rPr>
            <w:noProof/>
            <w:webHidden/>
          </w:rPr>
          <w:fldChar w:fldCharType="end"/>
        </w:r>
      </w:hyperlink>
    </w:p>
    <w:p w14:paraId="37D355A3" w14:textId="7B4553ED" w:rsidR="00ED3F89" w:rsidRDefault="005E4F00" w:rsidP="007278E2">
      <w:pPr>
        <w:pStyle w:val="TableofFigures"/>
        <w:tabs>
          <w:tab w:val="right" w:leader="dot" w:pos="5030"/>
        </w:tabs>
        <w:jc w:val="left"/>
        <w:rPr>
          <w:noProof/>
        </w:rPr>
      </w:pPr>
      <w:r>
        <w:fldChar w:fldCharType="end"/>
      </w:r>
      <w:r w:rsidR="0056715B">
        <w:fldChar w:fldCharType="end"/>
      </w:r>
      <w:r w:rsidR="00C02631">
        <w:fldChar w:fldCharType="end"/>
      </w:r>
      <w:r w:rsidR="00ED3F89">
        <w:fldChar w:fldCharType="begin"/>
      </w:r>
      <w:r w:rsidR="00ED3F89">
        <w:instrText xml:space="preserve"> TOC \h \z \c "Table" </w:instrText>
      </w:r>
      <w:r w:rsidR="00ED3F89">
        <w:fldChar w:fldCharType="separate"/>
      </w:r>
    </w:p>
    <w:p w14:paraId="1488CDEF" w14:textId="77777777" w:rsidR="00874602" w:rsidRDefault="00ED3F89" w:rsidP="00874602">
      <w:pPr>
        <w:rPr>
          <w:noProof/>
        </w:rPr>
      </w:pPr>
      <w:r>
        <w:fldChar w:fldCharType="end"/>
      </w:r>
      <w:r w:rsidR="00874602">
        <w:fldChar w:fldCharType="begin"/>
      </w:r>
      <w:r w:rsidR="00874602">
        <w:instrText xml:space="preserve"> TOC \h \z \c "Table" </w:instrText>
      </w:r>
      <w:r w:rsidR="00874602">
        <w:fldChar w:fldCharType="separate"/>
      </w:r>
    </w:p>
    <w:p w14:paraId="5F50FAC0" w14:textId="0A99BBB4" w:rsidR="00874602" w:rsidRDefault="0042359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1" w:history="1">
        <w:r w:rsidR="00874602" w:rsidRPr="00CB3C6E">
          <w:rPr>
            <w:rStyle w:val="Hyperlink"/>
            <w:noProof/>
          </w:rPr>
          <w:t>Table 1 Stakeholder List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_Toc101002881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25</w:t>
        </w:r>
        <w:r w:rsidR="00874602">
          <w:rPr>
            <w:noProof/>
            <w:webHidden/>
          </w:rPr>
          <w:fldChar w:fldCharType="end"/>
        </w:r>
      </w:hyperlink>
    </w:p>
    <w:p w14:paraId="40B0890B" w14:textId="55FBB50F" w:rsidR="00874602" w:rsidRDefault="0042359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2" w:history="1">
        <w:r w:rsidR="00874602" w:rsidRPr="00CB3C6E">
          <w:rPr>
            <w:rStyle w:val="Hyperlink"/>
            <w:noProof/>
          </w:rPr>
          <w:t>Table 2 Product Owner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_Toc101002882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25</w:t>
        </w:r>
        <w:r w:rsidR="00874602">
          <w:rPr>
            <w:noProof/>
            <w:webHidden/>
          </w:rPr>
          <w:fldChar w:fldCharType="end"/>
        </w:r>
      </w:hyperlink>
    </w:p>
    <w:p w14:paraId="4F86370C" w14:textId="152C2F70" w:rsidR="00874602" w:rsidRDefault="0042359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3" w:history="1">
        <w:r w:rsidR="00874602" w:rsidRPr="00CB3C6E">
          <w:rPr>
            <w:rStyle w:val="Hyperlink"/>
            <w:noProof/>
          </w:rPr>
          <w:t>Table 3 Scrum Master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_Toc101002883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26</w:t>
        </w:r>
        <w:r w:rsidR="00874602">
          <w:rPr>
            <w:noProof/>
            <w:webHidden/>
          </w:rPr>
          <w:fldChar w:fldCharType="end"/>
        </w:r>
      </w:hyperlink>
    </w:p>
    <w:p w14:paraId="6AFAAF35" w14:textId="008467FE" w:rsidR="00874602" w:rsidRDefault="0042359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4" w:history="1">
        <w:r w:rsidR="00874602" w:rsidRPr="00CB3C6E">
          <w:rPr>
            <w:rStyle w:val="Hyperlink"/>
            <w:noProof/>
          </w:rPr>
          <w:t>Table 4 Scrum Team Members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_Toc101002884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27</w:t>
        </w:r>
        <w:r w:rsidR="00874602">
          <w:rPr>
            <w:noProof/>
            <w:webHidden/>
          </w:rPr>
          <w:fldChar w:fldCharType="end"/>
        </w:r>
      </w:hyperlink>
    </w:p>
    <w:p w14:paraId="2E207B04" w14:textId="4C313C3F" w:rsidR="00874602" w:rsidRDefault="0042359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5" w:history="1">
        <w:r w:rsidR="00874602" w:rsidRPr="00CB3C6E">
          <w:rPr>
            <w:rStyle w:val="Hyperlink"/>
            <w:noProof/>
          </w:rPr>
          <w:t>Table 5 Prioritized Use Cases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_Toc101002885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28</w:t>
        </w:r>
        <w:r w:rsidR="00874602">
          <w:rPr>
            <w:noProof/>
            <w:webHidden/>
          </w:rPr>
          <w:fldChar w:fldCharType="end"/>
        </w:r>
      </w:hyperlink>
    </w:p>
    <w:p w14:paraId="2F1C1E8C" w14:textId="1076A714" w:rsidR="00874602" w:rsidRDefault="0042359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6" w:history="1">
        <w:r w:rsidR="00874602" w:rsidRPr="00CB3C6E">
          <w:rPr>
            <w:rStyle w:val="Hyperlink"/>
            <w:noProof/>
          </w:rPr>
          <w:t>Table 6 Use Case to Epic Step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_Toc101002886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29</w:t>
        </w:r>
        <w:r w:rsidR="00874602">
          <w:rPr>
            <w:noProof/>
            <w:webHidden/>
          </w:rPr>
          <w:fldChar w:fldCharType="end"/>
        </w:r>
      </w:hyperlink>
    </w:p>
    <w:p w14:paraId="64CCAF62" w14:textId="1B63B73D" w:rsidR="00874602" w:rsidRDefault="0042359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7" w:history="1">
        <w:r w:rsidR="00874602" w:rsidRPr="00CB3C6E">
          <w:rPr>
            <w:rStyle w:val="Hyperlink"/>
            <w:noProof/>
          </w:rPr>
          <w:t>Table 7 Prioritized User Stories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_Toc101002887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30</w:t>
        </w:r>
        <w:r w:rsidR="00874602">
          <w:rPr>
            <w:noProof/>
            <w:webHidden/>
          </w:rPr>
          <w:fldChar w:fldCharType="end"/>
        </w:r>
      </w:hyperlink>
    </w:p>
    <w:p w14:paraId="1B712A3B" w14:textId="014EB007" w:rsidR="00874602" w:rsidRDefault="0042359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8" w:history="1">
        <w:r w:rsidR="00874602" w:rsidRPr="00CB3C6E">
          <w:rPr>
            <w:rStyle w:val="Hyperlink"/>
            <w:noProof/>
          </w:rPr>
          <w:t>Table 8 Project Deliverables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_Toc101002888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31</w:t>
        </w:r>
        <w:r w:rsidR="00874602">
          <w:rPr>
            <w:noProof/>
            <w:webHidden/>
          </w:rPr>
          <w:fldChar w:fldCharType="end"/>
        </w:r>
      </w:hyperlink>
    </w:p>
    <w:p w14:paraId="5F6DD4ED" w14:textId="2ABAF98E" w:rsidR="00874602" w:rsidRDefault="0042359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9" w:history="1">
        <w:r w:rsidR="00874602" w:rsidRPr="00CB3C6E">
          <w:rPr>
            <w:rStyle w:val="Hyperlink"/>
            <w:noProof/>
          </w:rPr>
          <w:t>Table 9 Release Configuration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_Toc101002889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31</w:t>
        </w:r>
        <w:r w:rsidR="00874602">
          <w:rPr>
            <w:noProof/>
            <w:webHidden/>
          </w:rPr>
          <w:fldChar w:fldCharType="end"/>
        </w:r>
      </w:hyperlink>
    </w:p>
    <w:p w14:paraId="1415C06A" w14:textId="6CAF1A17" w:rsidR="000A7626" w:rsidRPr="00E237E8" w:rsidRDefault="00874602" w:rsidP="00874602">
      <w:pPr>
        <w:sectPr w:rsidR="000A7626" w:rsidRPr="00E237E8" w:rsidSect="0000785F">
          <w:pgSz w:w="12240" w:h="15840" w:code="1"/>
          <w:pgMar w:top="2160" w:right="1080" w:bottom="720" w:left="6120" w:header="432" w:footer="432" w:gutter="0"/>
          <w:pgNumType w:start="0"/>
          <w:cols w:space="708"/>
          <w:titlePg/>
          <w:docGrid w:linePitch="360"/>
        </w:sectPr>
      </w:pPr>
      <w:r>
        <w:fldChar w:fldCharType="end"/>
      </w:r>
    </w:p>
    <w:p w14:paraId="23E2BC8C" w14:textId="77777777" w:rsidR="00E168CD" w:rsidRDefault="00E168CD" w:rsidP="00E168CD">
      <w:pPr>
        <w:pStyle w:val="Heading1"/>
      </w:pPr>
      <w:bookmarkStart w:id="0" w:name="_Toc73208064"/>
      <w:bookmarkStart w:id="1" w:name="_Toc103260740"/>
      <w:r>
        <w:lastRenderedPageBreak/>
        <w:t>agenda</w:t>
      </w:r>
      <w:bookmarkEnd w:id="0"/>
      <w:bookmarkEnd w:id="1"/>
    </w:p>
    <w:p w14:paraId="4C6805CC" w14:textId="77777777" w:rsidR="00E168CD" w:rsidRDefault="00E168CD" w:rsidP="008B7F91">
      <w:pPr>
        <w:pStyle w:val="Heading2"/>
        <w:numPr>
          <w:ilvl w:val="0"/>
          <w:numId w:val="9"/>
        </w:numPr>
      </w:pPr>
      <w:bookmarkStart w:id="2" w:name="_Toc73208065"/>
      <w:bookmarkStart w:id="3" w:name="_Toc103260741"/>
      <w:r>
        <w:t>Brief</w:t>
      </w:r>
      <w:bookmarkEnd w:id="2"/>
      <w:bookmarkEnd w:id="3"/>
    </w:p>
    <w:p w14:paraId="68FD4116" w14:textId="77777777" w:rsidR="00AA7146" w:rsidRPr="00E704B2" w:rsidRDefault="00AA7146" w:rsidP="008B7F91">
      <w:pPr>
        <w:pStyle w:val="ListParagraph"/>
        <w:numPr>
          <w:ilvl w:val="0"/>
          <w:numId w:val="8"/>
        </w:numPr>
        <w:rPr>
          <w:color w:val="aut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04B2">
        <w:rPr>
          <w:color w:val="aut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Name:</w:t>
      </w:r>
    </w:p>
    <w:p w14:paraId="56B6E213" w14:textId="6DAEF6DD" w:rsidR="00AA7146" w:rsidRPr="00ED3B02" w:rsidRDefault="00E51E40" w:rsidP="008B7F91">
      <w:pPr>
        <w:pStyle w:val="ListParagraph"/>
        <w:numPr>
          <w:ilvl w:val="1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szCs w:val="24"/>
        </w:rPr>
        <w:t>Augmented Reality in Mobile with Unity</w:t>
      </w:r>
    </w:p>
    <w:p w14:paraId="410BE11F" w14:textId="77777777" w:rsidR="00AA7146" w:rsidRDefault="00AA7146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3B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Description:</w:t>
      </w:r>
    </w:p>
    <w:p w14:paraId="7FC84384" w14:textId="11441652" w:rsidR="00AA7146" w:rsidRPr="006459C6" w:rsidRDefault="003A437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  <w:lang w:val="el-GR"/>
        </w:rPr>
      </w:pPr>
      <w:r w:rsidRPr="006459C6">
        <w:rPr>
          <w:rFonts w:ascii="Arial" w:hAnsi="Arial" w:cs="Arial"/>
          <w:szCs w:val="24"/>
          <w:lang w:val="el-GR"/>
        </w:rPr>
        <w:t xml:space="preserve">Ένας πελάτης επιθυμεί να αναπτύξει και να δοκιμάσει μια </w:t>
      </w:r>
      <w:r w:rsidR="008F7563">
        <w:rPr>
          <w:rFonts w:ascii="Arial" w:hAnsi="Arial" w:cs="Arial"/>
          <w:szCs w:val="24"/>
          <w:lang w:val="el-GR"/>
        </w:rPr>
        <w:t xml:space="preserve">εφαρμογή επαυξημένης πραγματικότητας για ψυχαγωγία κάνοντας </w:t>
      </w:r>
      <w:r w:rsidR="008F7563">
        <w:rPr>
          <w:rFonts w:ascii="Arial" w:hAnsi="Arial" w:cs="Arial"/>
          <w:szCs w:val="24"/>
        </w:rPr>
        <w:t>score</w:t>
      </w:r>
      <w:r w:rsidR="008F7563" w:rsidRPr="008F7563">
        <w:rPr>
          <w:rFonts w:ascii="Arial" w:hAnsi="Arial" w:cs="Arial"/>
          <w:szCs w:val="24"/>
          <w:lang w:val="el-GR"/>
        </w:rPr>
        <w:t xml:space="preserve"> </w:t>
      </w:r>
      <w:r w:rsidR="008F7563">
        <w:rPr>
          <w:rFonts w:ascii="Arial" w:hAnsi="Arial" w:cs="Arial"/>
          <w:szCs w:val="24"/>
          <w:lang w:val="el-GR"/>
        </w:rPr>
        <w:t xml:space="preserve">στο </w:t>
      </w:r>
      <w:r w:rsidR="008F7563">
        <w:rPr>
          <w:rFonts w:ascii="Arial" w:hAnsi="Arial" w:cs="Arial"/>
          <w:szCs w:val="24"/>
        </w:rPr>
        <w:t>Dartboard</w:t>
      </w:r>
      <w:r w:rsidR="008F7563" w:rsidRPr="008F7563">
        <w:rPr>
          <w:rFonts w:ascii="Arial" w:hAnsi="Arial" w:cs="Arial"/>
          <w:szCs w:val="24"/>
          <w:lang w:val="el-GR"/>
        </w:rPr>
        <w:t>.</w:t>
      </w:r>
    </w:p>
    <w:p w14:paraId="40D31650" w14:textId="22C2CBA4" w:rsidR="00AA7146" w:rsidRDefault="008A7E35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Για ποιο είναι</w:t>
      </w:r>
      <w:r w:rsidR="00AA7146" w:rsidRPr="00ED3B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14:paraId="7D0BE289" w14:textId="10C2C22C" w:rsidR="00AA7146" w:rsidRPr="003A4376" w:rsidRDefault="00457D98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  <w:lang w:val="el-GR"/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</w:t>
      </w:r>
      <w:r w:rsidRPr="00457D98"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</w:t>
      </w:r>
      <w:r w:rsidR="00AA7146" w:rsidRPr="003A4376"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A7146" w:rsidRPr="006459C6">
        <w:rPr>
          <w:rFonts w:ascii="Arial" w:hAnsi="Arial" w:cs="Arial"/>
          <w:szCs w:val="24"/>
          <w:lang w:val="el-GR"/>
        </w:rPr>
        <w:t xml:space="preserve">– </w:t>
      </w:r>
      <w:r w:rsidR="003A4376" w:rsidRPr="006459C6">
        <w:rPr>
          <w:rFonts w:ascii="Arial" w:hAnsi="Arial" w:cs="Arial"/>
          <w:szCs w:val="24"/>
          <w:lang w:val="el-GR"/>
        </w:rPr>
        <w:t xml:space="preserve">αυτό το προϊόν είναι για </w:t>
      </w:r>
      <w:r w:rsidR="00E27054">
        <w:rPr>
          <w:rFonts w:ascii="Arial" w:hAnsi="Arial" w:cs="Arial"/>
          <w:szCs w:val="24"/>
          <w:lang w:val="el-GR"/>
        </w:rPr>
        <w:t xml:space="preserve">την ψυχαγωγία χρηστών κάνοντας </w:t>
      </w:r>
      <w:r w:rsidR="00E27054">
        <w:rPr>
          <w:rFonts w:ascii="Arial" w:hAnsi="Arial" w:cs="Arial"/>
          <w:szCs w:val="24"/>
        </w:rPr>
        <w:t>score</w:t>
      </w:r>
      <w:r w:rsidR="00E27054" w:rsidRPr="00E27054">
        <w:rPr>
          <w:rFonts w:ascii="Arial" w:hAnsi="Arial" w:cs="Arial"/>
          <w:szCs w:val="24"/>
          <w:lang w:val="el-GR"/>
        </w:rPr>
        <w:t xml:space="preserve"> </w:t>
      </w:r>
      <w:r w:rsidR="00E27054">
        <w:rPr>
          <w:rFonts w:ascii="Arial" w:hAnsi="Arial" w:cs="Arial"/>
          <w:szCs w:val="24"/>
          <w:lang w:val="el-GR"/>
        </w:rPr>
        <w:t xml:space="preserve">σε </w:t>
      </w:r>
      <w:r w:rsidR="00E27054">
        <w:rPr>
          <w:rFonts w:ascii="Arial" w:hAnsi="Arial" w:cs="Arial"/>
          <w:szCs w:val="24"/>
        </w:rPr>
        <w:t>Darboard</w:t>
      </w:r>
      <w:r w:rsidR="00E27054" w:rsidRPr="00E27054">
        <w:rPr>
          <w:rFonts w:ascii="Arial" w:hAnsi="Arial" w:cs="Arial"/>
          <w:szCs w:val="24"/>
          <w:lang w:val="el-GR"/>
        </w:rPr>
        <w:t>.</w:t>
      </w:r>
    </w:p>
    <w:p w14:paraId="4BFE9C0D" w14:textId="77777777" w:rsidR="00AA7146" w:rsidRDefault="00AA7146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Feature List (product requirements)</w:t>
      </w:r>
    </w:p>
    <w:p w14:paraId="01B5895A" w14:textId="5ABA42FF" w:rsidR="00AA7146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GPS</w:t>
      </w:r>
      <w:r w:rsidR="00B1495F" w:rsidRPr="006230D2">
        <w:rPr>
          <w:rFonts w:ascii="Arial" w:hAnsi="Arial" w:cs="Arial"/>
          <w:color w:val="C00000"/>
          <w:szCs w:val="24"/>
        </w:rPr>
        <w:t xml:space="preserve"> (</w:t>
      </w:r>
      <w:r w:rsidR="00B1495F" w:rsidRPr="006230D2">
        <w:rPr>
          <w:rFonts w:ascii="Arial" w:hAnsi="Arial" w:cs="Arial"/>
          <w:i/>
          <w:iCs/>
          <w:color w:val="C00000"/>
          <w:szCs w:val="24"/>
        </w:rPr>
        <w:t>long + latt + altitude</w:t>
      </w:r>
      <w:r w:rsidR="00B1495F" w:rsidRPr="006230D2">
        <w:rPr>
          <w:rFonts w:ascii="Arial" w:hAnsi="Arial" w:cs="Arial"/>
          <w:color w:val="C00000"/>
          <w:szCs w:val="24"/>
        </w:rPr>
        <w:t>)</w:t>
      </w:r>
    </w:p>
    <w:p w14:paraId="7B599BFA" w14:textId="43D347FC" w:rsidR="004A1D2D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Database Store &amp; Retrieve (</w:t>
      </w:r>
      <w:r w:rsidRPr="006230D2">
        <w:rPr>
          <w:rFonts w:ascii="Arial" w:hAnsi="Arial" w:cs="Arial"/>
          <w:i/>
          <w:iCs/>
          <w:color w:val="C00000"/>
          <w:szCs w:val="24"/>
        </w:rPr>
        <w:t>CRUD</w:t>
      </w:r>
      <w:r w:rsidRPr="006230D2">
        <w:rPr>
          <w:rFonts w:ascii="Arial" w:hAnsi="Arial" w:cs="Arial"/>
          <w:color w:val="C00000"/>
          <w:szCs w:val="24"/>
        </w:rPr>
        <w:t>)</w:t>
      </w:r>
    </w:p>
    <w:p w14:paraId="1B7D7A5F" w14:textId="7FC661E1" w:rsidR="004A1D2D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Web Service</w:t>
      </w:r>
      <w:r w:rsidR="00B1495F" w:rsidRPr="006230D2">
        <w:rPr>
          <w:rFonts w:ascii="Arial" w:hAnsi="Arial" w:cs="Arial"/>
          <w:color w:val="C00000"/>
          <w:szCs w:val="24"/>
        </w:rPr>
        <w:t xml:space="preserve"> Access</w:t>
      </w:r>
      <w:r w:rsidRPr="006230D2">
        <w:rPr>
          <w:rFonts w:ascii="Arial" w:hAnsi="Arial" w:cs="Arial"/>
          <w:color w:val="C00000"/>
          <w:szCs w:val="24"/>
        </w:rPr>
        <w:t>: Unity Ad Network</w:t>
      </w:r>
    </w:p>
    <w:p w14:paraId="79371921" w14:textId="6E745CAE" w:rsidR="004A1D2D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Augmented Reality SDK</w:t>
      </w:r>
    </w:p>
    <w:p w14:paraId="011463D8" w14:textId="23332AA7" w:rsidR="004A1D2D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Access to phone Resources (</w:t>
      </w:r>
      <w:r w:rsidRPr="006230D2">
        <w:rPr>
          <w:rFonts w:ascii="Arial" w:hAnsi="Arial" w:cs="Arial"/>
          <w:i/>
          <w:iCs/>
          <w:color w:val="C00000"/>
          <w:szCs w:val="24"/>
        </w:rPr>
        <w:t>manifest.xml</w:t>
      </w:r>
      <w:r w:rsidRPr="006230D2">
        <w:rPr>
          <w:rFonts w:ascii="Arial" w:hAnsi="Arial" w:cs="Arial"/>
          <w:color w:val="C00000"/>
          <w:szCs w:val="24"/>
        </w:rPr>
        <w:t>)</w:t>
      </w:r>
    </w:p>
    <w:p w14:paraId="7CF80B47" w14:textId="5AF5B9E8" w:rsidR="004A1D2D" w:rsidRPr="006230D2" w:rsidRDefault="004A1D2D" w:rsidP="00902A6E">
      <w:pPr>
        <w:pStyle w:val="ListParagraph"/>
        <w:numPr>
          <w:ilvl w:val="2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Camera</w:t>
      </w:r>
    </w:p>
    <w:p w14:paraId="1FE9E302" w14:textId="5B81E17E" w:rsidR="004A1D2D" w:rsidRPr="006230D2" w:rsidRDefault="004A1D2D" w:rsidP="00902A6E">
      <w:pPr>
        <w:pStyle w:val="ListParagraph"/>
        <w:numPr>
          <w:ilvl w:val="2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Location Awareness (</w:t>
      </w:r>
      <w:r w:rsidRPr="006230D2">
        <w:rPr>
          <w:rFonts w:ascii="Arial" w:hAnsi="Arial" w:cs="Arial"/>
          <w:i/>
          <w:iCs/>
          <w:color w:val="C00000"/>
          <w:szCs w:val="24"/>
        </w:rPr>
        <w:t>Fine position</w:t>
      </w:r>
      <w:r w:rsidRPr="006230D2">
        <w:rPr>
          <w:rFonts w:ascii="Arial" w:hAnsi="Arial" w:cs="Arial"/>
          <w:color w:val="C00000"/>
          <w:szCs w:val="24"/>
        </w:rPr>
        <w:t>)</w:t>
      </w:r>
    </w:p>
    <w:p w14:paraId="67B50D0C" w14:textId="77777777" w:rsidR="00AA7146" w:rsidRDefault="00AA7146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Deliverables</w:t>
      </w:r>
    </w:p>
    <w:p w14:paraId="27C26E69" w14:textId="4C18155C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 xml:space="preserve">Wireframes </w:t>
      </w:r>
      <w:r w:rsidR="003C36D2">
        <w:rPr>
          <w:rFonts w:ascii="Arial" w:hAnsi="Arial" w:cs="Arial"/>
          <w:szCs w:val="24"/>
          <w:lang w:val="el-GR"/>
        </w:rPr>
        <w:t>για</w:t>
      </w:r>
      <w:r w:rsidRPr="004E2E48">
        <w:rPr>
          <w:rFonts w:ascii="Arial" w:hAnsi="Arial" w:cs="Arial"/>
          <w:szCs w:val="24"/>
        </w:rPr>
        <w:t xml:space="preserve"> client approval</w:t>
      </w:r>
    </w:p>
    <w:p w14:paraId="69127EF2" w14:textId="0D864E5E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 xml:space="preserve">High fidelity prototype </w:t>
      </w:r>
      <w:r w:rsidR="003C36D2">
        <w:rPr>
          <w:rFonts w:ascii="Arial" w:hAnsi="Arial" w:cs="Arial"/>
          <w:szCs w:val="24"/>
          <w:lang w:val="el-GR"/>
        </w:rPr>
        <w:t>του</w:t>
      </w:r>
      <w:r w:rsidRPr="004E2E48">
        <w:rPr>
          <w:rFonts w:ascii="Arial" w:hAnsi="Arial" w:cs="Arial"/>
          <w:szCs w:val="24"/>
        </w:rPr>
        <w:t xml:space="preserve"> product</w:t>
      </w:r>
    </w:p>
    <w:p w14:paraId="059CEABA" w14:textId="77777777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>User Testing</w:t>
      </w:r>
    </w:p>
    <w:p w14:paraId="6FE588C1" w14:textId="77777777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>Usability Report</w:t>
      </w:r>
    </w:p>
    <w:p w14:paraId="53BC543D" w14:textId="516F09CC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 xml:space="preserve">UI Assets </w:t>
      </w:r>
      <w:r w:rsidR="003C36D2">
        <w:rPr>
          <w:rFonts w:ascii="Arial" w:hAnsi="Arial" w:cs="Arial"/>
          <w:szCs w:val="24"/>
          <w:lang w:val="el-GR"/>
        </w:rPr>
        <w:t>για</w:t>
      </w:r>
      <w:r w:rsidRPr="004E2E48">
        <w:rPr>
          <w:rFonts w:ascii="Arial" w:hAnsi="Arial" w:cs="Arial"/>
          <w:szCs w:val="24"/>
        </w:rPr>
        <w:t xml:space="preserve"> developers</w:t>
      </w:r>
    </w:p>
    <w:p w14:paraId="1CB2EE3B" w14:textId="7365D384" w:rsidR="00E52FE4" w:rsidRDefault="00AA7146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Timeline/Deadlin</w:t>
      </w:r>
      <w:r w:rsidR="00E52FE4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</w:p>
    <w:p w14:paraId="374529EA" w14:textId="45250B4E" w:rsidR="00E52FE4" w:rsidRPr="00E52FE4" w:rsidRDefault="00E52FE4" w:rsidP="008B7F91">
      <w:pPr>
        <w:pStyle w:val="ListParagraph"/>
        <w:numPr>
          <w:ilvl w:val="0"/>
          <w:numId w:val="10"/>
        </w:numPr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04B2">
        <w:rPr>
          <w:rFonts w:ascii="Arial" w:hAnsi="Arial" w:cs="Arial"/>
          <w:szCs w:val="24"/>
          <w:lang w:val="el-GR"/>
        </w:rPr>
        <w:t xml:space="preserve">Η διάρκεια περιγράφεται παρακάτω ως </w:t>
      </w:r>
      <w:r>
        <w:rPr>
          <w:rFonts w:ascii="Arial" w:hAnsi="Arial" w:cs="Arial"/>
          <w:szCs w:val="24"/>
        </w:rPr>
        <w:t>subtask</w:t>
      </w:r>
    </w:p>
    <w:p w14:paraId="67201D12" w14:textId="5C9ABCAD" w:rsidR="00E52FE4" w:rsidRPr="00E52FE4" w:rsidRDefault="00E52FE4" w:rsidP="00E52FE4">
      <w:pPr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E52FE4" w:rsidRPr="00E52FE4" w:rsidSect="00C116D1">
          <w:headerReference w:type="default" r:id="rId16"/>
          <w:footerReference w:type="default" r:id="rId17"/>
          <w:headerReference w:type="first" r:id="rId18"/>
          <w:footerReference w:type="first" r:id="rId19"/>
          <w:pgSz w:w="12240" w:h="15840" w:code="1"/>
          <w:pgMar w:top="2160" w:right="1080" w:bottom="720" w:left="1080" w:header="648" w:footer="432" w:gutter="0"/>
          <w:pgNumType w:start="1"/>
          <w:cols w:space="708"/>
          <w:docGrid w:linePitch="360"/>
        </w:sectPr>
      </w:pPr>
    </w:p>
    <w:p w14:paraId="50DE0146" w14:textId="252F3C13" w:rsidR="00BD0C60" w:rsidRDefault="00E52FE4" w:rsidP="008B7F91">
      <w:pPr>
        <w:pStyle w:val="Heading2"/>
        <w:numPr>
          <w:ilvl w:val="0"/>
          <w:numId w:val="9"/>
        </w:numPr>
      </w:pPr>
      <w:bookmarkStart w:id="4" w:name="_Toc103260742"/>
      <w:r>
        <w:lastRenderedPageBreak/>
        <w:t>Description Scope</w:t>
      </w:r>
      <w:bookmarkEnd w:id="4"/>
    </w:p>
    <w:p w14:paraId="7BB69007" w14:textId="5E23F8D7" w:rsidR="00B566A2" w:rsidRDefault="006E6C77" w:rsidP="00B566A2">
      <w:pPr>
        <w:keepNext/>
        <w:jc w:val="center"/>
      </w:pPr>
      <w:r>
        <w:rPr>
          <w:noProof/>
        </w:rPr>
        <w:drawing>
          <wp:inline distT="0" distB="0" distL="0" distR="0" wp14:anchorId="125347AE" wp14:editId="25417878">
            <wp:extent cx="6400800" cy="54667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46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06DE3" w14:textId="0B1A04DB" w:rsidR="00F74FDD" w:rsidRDefault="00B566A2" w:rsidP="00B566A2">
      <w:pPr>
        <w:pStyle w:val="Caption"/>
        <w:jc w:val="center"/>
      </w:pPr>
      <w:bookmarkStart w:id="5" w:name="_Toc100629794"/>
      <w:bookmarkStart w:id="6" w:name="_Toc100657596"/>
      <w:bookmarkStart w:id="7" w:name="_Toc100657636"/>
      <w:bookmarkStart w:id="8" w:name="_Toc100671382"/>
      <w:bookmarkStart w:id="9" w:name="_Toc100767491"/>
      <w:bookmarkStart w:id="10" w:name="_Toc100881068"/>
      <w:bookmarkStart w:id="11" w:name="_Toc101204209"/>
      <w:r>
        <w:t xml:space="preserve">Figure </w:t>
      </w:r>
      <w:r w:rsidR="00423596">
        <w:fldChar w:fldCharType="begin"/>
      </w:r>
      <w:r w:rsidR="00423596">
        <w:instrText xml:space="preserve"> SEQ Figure \* ARABIC </w:instrText>
      </w:r>
      <w:r w:rsidR="00423596">
        <w:fldChar w:fldCharType="separate"/>
      </w:r>
      <w:r w:rsidR="001F1413">
        <w:rPr>
          <w:noProof/>
        </w:rPr>
        <w:t>1</w:t>
      </w:r>
      <w:r w:rsidR="00423596">
        <w:rPr>
          <w:noProof/>
        </w:rPr>
        <w:fldChar w:fldCharType="end"/>
      </w:r>
      <w:r>
        <w:t xml:space="preserve"> BPMN Business Model Plan</w:t>
      </w:r>
      <w:r w:rsidR="00A10C36">
        <w:t xml:space="preserve"> </w:t>
      </w:r>
      <w:r w:rsidR="006E6C77">
        <w:t>AR Darts and Axes</w:t>
      </w:r>
      <w:r w:rsidR="00A10C36">
        <w:t xml:space="preserve"> Process Oriented</w:t>
      </w:r>
      <w:bookmarkEnd w:id="5"/>
      <w:bookmarkEnd w:id="6"/>
      <w:bookmarkEnd w:id="7"/>
      <w:bookmarkEnd w:id="8"/>
      <w:bookmarkEnd w:id="9"/>
      <w:bookmarkEnd w:id="10"/>
      <w:bookmarkEnd w:id="11"/>
    </w:p>
    <w:p w14:paraId="78D9F243" w14:textId="76B65063" w:rsidR="00171DCA" w:rsidRPr="00392A27" w:rsidRDefault="00171DCA" w:rsidP="00096765">
      <w:pPr>
        <w:rPr>
          <w:lang w:val="el-GR"/>
        </w:rPr>
      </w:pPr>
      <w:r w:rsidRPr="00171DCA">
        <w:rPr>
          <w:lang w:val="el-GR"/>
        </w:rPr>
        <w:t>Ο σκοπός αυτού του εγγράφου είναι να παρέχει έγκυρες πληροφορίες για τα μέλη του, συμπεριλαμβανομένης της σχεδίασης υψηλού επιπέδου</w:t>
      </w:r>
      <w:r w:rsidR="00647688">
        <w:rPr>
          <w:lang w:val="el-GR"/>
        </w:rPr>
        <w:t xml:space="preserve"> &amp; χαμηλού </w:t>
      </w:r>
      <w:r w:rsidR="00E65F81" w:rsidRPr="00E65F81">
        <w:rPr>
          <w:lang w:val="el-GR"/>
        </w:rPr>
        <w:t>(</w:t>
      </w:r>
      <w:r w:rsidR="00E65F81" w:rsidRPr="00C66F9E">
        <w:rPr>
          <w:i/>
          <w:iCs/>
        </w:rPr>
        <w:t>HLD</w:t>
      </w:r>
      <w:r w:rsidR="00647688" w:rsidRPr="00647688">
        <w:rPr>
          <w:i/>
          <w:iCs/>
          <w:lang w:val="el-GR"/>
        </w:rPr>
        <w:t xml:space="preserve"> &amp; </w:t>
      </w:r>
      <w:r w:rsidR="00647688">
        <w:rPr>
          <w:i/>
          <w:iCs/>
        </w:rPr>
        <w:t>LLD</w:t>
      </w:r>
      <w:r w:rsidR="00E65F81" w:rsidRPr="00E65F81">
        <w:rPr>
          <w:lang w:val="el-GR"/>
        </w:rPr>
        <w:t>)</w:t>
      </w:r>
      <w:r w:rsidRPr="00171DCA">
        <w:rPr>
          <w:lang w:val="el-GR"/>
        </w:rPr>
        <w:t xml:space="preserve"> σε μια συνοπτική εφαρμογή της εφαρμογής Περιεχόμενο </w:t>
      </w:r>
      <w:r w:rsidR="001146C6">
        <w:rPr>
          <w:lang w:val="el-GR"/>
        </w:rPr>
        <w:t xml:space="preserve">Επαυξημένης πραγματικότητας για ψυχαγωγίας παιχνιδιού </w:t>
      </w:r>
      <w:r w:rsidR="001146C6">
        <w:t>Darts</w:t>
      </w:r>
      <w:r w:rsidR="001146C6" w:rsidRPr="001146C6">
        <w:rPr>
          <w:lang w:val="el-GR"/>
        </w:rPr>
        <w:t xml:space="preserve"> </w:t>
      </w:r>
      <w:r w:rsidR="001146C6">
        <w:t>and</w:t>
      </w:r>
      <w:r w:rsidR="001146C6" w:rsidRPr="001146C6">
        <w:rPr>
          <w:lang w:val="el-GR"/>
        </w:rPr>
        <w:t xml:space="preserve"> </w:t>
      </w:r>
      <w:r w:rsidR="001146C6">
        <w:t>Axes</w:t>
      </w:r>
      <w:r w:rsidRPr="00171DCA">
        <w:rPr>
          <w:lang w:val="el-GR"/>
        </w:rPr>
        <w:t>.</w:t>
      </w:r>
      <w:r w:rsidR="00392A27" w:rsidRPr="00392A27">
        <w:rPr>
          <w:lang w:val="el-GR"/>
        </w:rPr>
        <w:t xml:space="preserve"> </w:t>
      </w:r>
      <w:sdt>
        <w:sdtPr>
          <w:rPr>
            <w:lang w:val="el-GR"/>
          </w:rPr>
          <w:id w:val="160050254"/>
          <w:citation/>
        </w:sdtPr>
        <w:sdtEndPr/>
        <w:sdtContent>
          <w:r w:rsidR="00392A27">
            <w:rPr>
              <w:lang w:val="el-GR"/>
            </w:rPr>
            <w:fldChar w:fldCharType="begin"/>
          </w:r>
          <w:r w:rsidR="00392A27" w:rsidRPr="005C7CB4">
            <w:rPr>
              <w:lang w:val="el-GR"/>
            </w:rPr>
            <w:instrText xml:space="preserve"> </w:instrText>
          </w:r>
          <w:r w:rsidR="00392A27">
            <w:instrText>CITATION</w:instrText>
          </w:r>
          <w:r w:rsidR="00392A27" w:rsidRPr="005C7CB4">
            <w:rPr>
              <w:lang w:val="el-GR"/>
            </w:rPr>
            <w:instrText xml:space="preserve"> </w:instrText>
          </w:r>
          <w:r w:rsidR="00392A27">
            <w:instrText>Wik</w:instrText>
          </w:r>
          <w:r w:rsidR="00392A27" w:rsidRPr="005C7CB4">
            <w:rPr>
              <w:lang w:val="el-GR"/>
            </w:rPr>
            <w:instrText>211 \</w:instrText>
          </w:r>
          <w:r w:rsidR="00392A27">
            <w:instrText>l</w:instrText>
          </w:r>
          <w:r w:rsidR="00392A27" w:rsidRPr="005C7CB4">
            <w:rPr>
              <w:lang w:val="el-GR"/>
            </w:rPr>
            <w:instrText xml:space="preserve"> 1033 </w:instrText>
          </w:r>
          <w:r w:rsidR="00392A27">
            <w:rPr>
              <w:lang w:val="el-GR"/>
            </w:rPr>
            <w:fldChar w:fldCharType="separate"/>
          </w:r>
          <w:r w:rsidR="00BD34DB" w:rsidRPr="005C7CB4">
            <w:rPr>
              <w:noProof/>
              <w:lang w:val="el-GR"/>
            </w:rPr>
            <w:t>(</w:t>
          </w:r>
          <w:r w:rsidR="00BD34DB" w:rsidRPr="00BD34DB">
            <w:rPr>
              <w:noProof/>
            </w:rPr>
            <w:t>Wikipedia</w:t>
          </w:r>
          <w:r w:rsidR="00BD34DB" w:rsidRPr="005C7CB4">
            <w:rPr>
              <w:noProof/>
              <w:lang w:val="el-GR"/>
            </w:rPr>
            <w:t>, 2021)</w:t>
          </w:r>
          <w:r w:rsidR="00392A27">
            <w:rPr>
              <w:lang w:val="el-GR"/>
            </w:rPr>
            <w:fldChar w:fldCharType="end"/>
          </w:r>
        </w:sdtContent>
      </w:sdt>
    </w:p>
    <w:p w14:paraId="486F89CC" w14:textId="01C0E51B" w:rsidR="00171DCA" w:rsidRDefault="00171DCA" w:rsidP="00096765">
      <w:pPr>
        <w:rPr>
          <w:lang w:val="el-GR"/>
        </w:rPr>
      </w:pPr>
      <w:r w:rsidRPr="00171DCA">
        <w:rPr>
          <w:lang w:val="el-GR"/>
        </w:rPr>
        <w:t xml:space="preserve">Η εφαρμογή θα αποτελείται από λειτουργικότητα διεπαφής </w:t>
      </w:r>
      <w:r w:rsidR="00C849B0">
        <w:t>frontend</w:t>
      </w:r>
      <w:r w:rsidR="00C849B0" w:rsidRPr="00C849B0">
        <w:rPr>
          <w:lang w:val="el-GR"/>
        </w:rPr>
        <w:t xml:space="preserve">  &amp; </w:t>
      </w:r>
      <w:r w:rsidR="00C849B0">
        <w:t>backend</w:t>
      </w:r>
      <w:r w:rsidRPr="00171DCA">
        <w:rPr>
          <w:lang w:val="el-GR"/>
        </w:rPr>
        <w:t xml:space="preserve"> και διεπαφές εφαρμογών για κινητά. Θα επιτρέψει στον χρήστη να </w:t>
      </w:r>
      <w:r w:rsidR="00E4026D">
        <w:rPr>
          <w:lang w:val="el-GR"/>
        </w:rPr>
        <w:t xml:space="preserve">βρίσκει επίπεδα στο χώρο </w:t>
      </w:r>
      <w:r w:rsidR="00647688">
        <w:rPr>
          <w:lang w:val="el-GR"/>
        </w:rPr>
        <w:t>τοποθετώντας</w:t>
      </w:r>
      <w:r w:rsidR="00E4026D">
        <w:rPr>
          <w:lang w:val="el-GR"/>
        </w:rPr>
        <w:t xml:space="preserve"> </w:t>
      </w:r>
      <w:r w:rsidR="00E4026D">
        <w:rPr>
          <w:lang w:val="el-GR"/>
        </w:rPr>
        <w:lastRenderedPageBreak/>
        <w:t xml:space="preserve">το </w:t>
      </w:r>
      <w:r w:rsidR="00E4026D">
        <w:t>Dartboard</w:t>
      </w:r>
      <w:r w:rsidR="00E4026D" w:rsidRPr="00E4026D">
        <w:rPr>
          <w:lang w:val="el-GR"/>
        </w:rPr>
        <w:t xml:space="preserve"> </w:t>
      </w:r>
      <w:r w:rsidR="00E4026D">
        <w:rPr>
          <w:lang w:val="el-GR"/>
        </w:rPr>
        <w:t xml:space="preserve">ώστε να αρχίσει το παιχνίδι καθώς θα υπάρχει επικοινωνία με </w:t>
      </w:r>
      <w:r w:rsidR="00647688">
        <w:t>geolocation</w:t>
      </w:r>
      <w:r w:rsidR="00E4026D" w:rsidRPr="00E4026D">
        <w:rPr>
          <w:lang w:val="el-GR"/>
        </w:rPr>
        <w:t xml:space="preserve">, &amp; </w:t>
      </w:r>
      <w:r w:rsidR="00E4026D">
        <w:t>web</w:t>
      </w:r>
      <w:r w:rsidR="00E4026D" w:rsidRPr="00E4026D">
        <w:rPr>
          <w:lang w:val="el-GR"/>
        </w:rPr>
        <w:t xml:space="preserve"> </w:t>
      </w:r>
      <w:r w:rsidR="00E4026D">
        <w:t>service</w:t>
      </w:r>
      <w:r w:rsidR="00E4026D" w:rsidRPr="00E4026D">
        <w:rPr>
          <w:lang w:val="el-GR"/>
        </w:rPr>
        <w:t xml:space="preserve"> </w:t>
      </w:r>
      <w:r w:rsidR="00E4026D">
        <w:t>access</w:t>
      </w:r>
      <w:r w:rsidR="00647688" w:rsidRPr="00647688">
        <w:rPr>
          <w:lang w:val="el-GR"/>
        </w:rPr>
        <w:t xml:space="preserve"> </w:t>
      </w:r>
      <w:r w:rsidR="00647688">
        <w:rPr>
          <w:lang w:val="el-GR"/>
        </w:rPr>
        <w:t xml:space="preserve">και αποθηκεύσει νέου σκορ &amp; </w:t>
      </w:r>
      <w:r w:rsidR="00647688">
        <w:t>perks</w:t>
      </w:r>
      <w:r w:rsidR="00647688" w:rsidRPr="00647688">
        <w:rPr>
          <w:lang w:val="el-GR"/>
        </w:rPr>
        <w:t xml:space="preserve"> </w:t>
      </w:r>
      <w:r w:rsidR="00647688">
        <w:rPr>
          <w:lang w:val="el-GR"/>
        </w:rPr>
        <w:t>ξεκλειδώματα για εναλλαγή χαρακτηριστικών</w:t>
      </w:r>
      <w:r w:rsidRPr="00171DCA">
        <w:rPr>
          <w:lang w:val="el-GR"/>
        </w:rPr>
        <w:t>.</w:t>
      </w:r>
      <w:r w:rsidR="00F900A5" w:rsidRPr="00F900A5">
        <w:rPr>
          <w:lang w:val="el-GR"/>
        </w:rPr>
        <w:t xml:space="preserve"> </w:t>
      </w:r>
      <w:sdt>
        <w:sdtPr>
          <w:rPr>
            <w:lang w:val="el-GR"/>
          </w:rPr>
          <w:id w:val="704840125"/>
          <w:citation/>
        </w:sdtPr>
        <w:sdtEndPr/>
        <w:sdtContent>
          <w:r w:rsidR="00F900A5">
            <w:rPr>
              <w:lang w:val="el-GR"/>
            </w:rPr>
            <w:fldChar w:fldCharType="begin"/>
          </w:r>
          <w:r w:rsidR="00F900A5" w:rsidRPr="005C7CB4">
            <w:rPr>
              <w:lang w:val="el-GR"/>
            </w:rPr>
            <w:instrText xml:space="preserve"> </w:instrText>
          </w:r>
          <w:r w:rsidR="00F900A5">
            <w:instrText>CITATION</w:instrText>
          </w:r>
          <w:r w:rsidR="00F900A5" w:rsidRPr="005C7CB4">
            <w:rPr>
              <w:lang w:val="el-GR"/>
            </w:rPr>
            <w:instrText xml:space="preserve"> </w:instrText>
          </w:r>
          <w:r w:rsidR="00F900A5">
            <w:instrText>www</w:instrText>
          </w:r>
          <w:r w:rsidR="00F900A5" w:rsidRPr="005C7CB4">
            <w:rPr>
              <w:lang w:val="el-GR"/>
            </w:rPr>
            <w:instrText>221 \</w:instrText>
          </w:r>
          <w:r w:rsidR="00F900A5">
            <w:instrText>l</w:instrText>
          </w:r>
          <w:r w:rsidR="00F900A5" w:rsidRPr="005C7CB4">
            <w:rPr>
              <w:lang w:val="el-GR"/>
            </w:rPr>
            <w:instrText xml:space="preserve"> 1033 </w:instrText>
          </w:r>
          <w:r w:rsidR="00F900A5">
            <w:rPr>
              <w:lang w:val="el-GR"/>
            </w:rPr>
            <w:fldChar w:fldCharType="separate"/>
          </w:r>
          <w:r w:rsidR="00BD34DB" w:rsidRPr="00E4026D">
            <w:rPr>
              <w:noProof/>
              <w:lang w:val="el-GR"/>
            </w:rPr>
            <w:t>(</w:t>
          </w:r>
          <w:r w:rsidR="00BD34DB" w:rsidRPr="00BD34DB">
            <w:rPr>
              <w:noProof/>
            </w:rPr>
            <w:t>www</w:t>
          </w:r>
          <w:r w:rsidR="00BD34DB" w:rsidRPr="00E4026D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bpmn</w:t>
          </w:r>
          <w:r w:rsidR="00BD34DB" w:rsidRPr="00E4026D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org</w:t>
          </w:r>
          <w:r w:rsidR="00BD34DB" w:rsidRPr="00E4026D">
            <w:rPr>
              <w:noProof/>
              <w:lang w:val="el-GR"/>
            </w:rPr>
            <w:t xml:space="preserve">, </w:t>
          </w:r>
          <w:r w:rsidR="00BD34DB" w:rsidRPr="00BD34DB">
            <w:rPr>
              <w:noProof/>
            </w:rPr>
            <w:t>n</w:t>
          </w:r>
          <w:r w:rsidR="00BD34DB" w:rsidRPr="00E4026D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d</w:t>
          </w:r>
          <w:r w:rsidR="00BD34DB" w:rsidRPr="00E4026D">
            <w:rPr>
              <w:noProof/>
              <w:lang w:val="el-GR"/>
            </w:rPr>
            <w:t>.)</w:t>
          </w:r>
          <w:r w:rsidR="00F900A5">
            <w:rPr>
              <w:lang w:val="el-GR"/>
            </w:rPr>
            <w:fldChar w:fldCharType="end"/>
          </w:r>
        </w:sdtContent>
      </w:sdt>
    </w:p>
    <w:p w14:paraId="12C3BE69" w14:textId="77777777" w:rsidR="00E31507" w:rsidRDefault="00E31507" w:rsidP="00E31507">
      <w:pPr>
        <w:pStyle w:val="Heading2"/>
        <w:numPr>
          <w:ilvl w:val="0"/>
          <w:numId w:val="9"/>
        </w:numPr>
      </w:pPr>
      <w:bookmarkStart w:id="12" w:name="_Toc73208067"/>
      <w:bookmarkStart w:id="13" w:name="_Toc102929860"/>
      <w:bookmarkStart w:id="14" w:name="_Toc103260743"/>
      <w:r w:rsidRPr="00171DCA">
        <w:t>Financial Scope</w:t>
      </w:r>
      <w:bookmarkEnd w:id="12"/>
      <w:bookmarkEnd w:id="13"/>
      <w:bookmarkEnd w:id="14"/>
    </w:p>
    <w:p w14:paraId="7A6C7B76" w14:textId="17E88B59" w:rsidR="00E31507" w:rsidRPr="00B540F4" w:rsidRDefault="00E31507" w:rsidP="00E31507">
      <w:pPr>
        <w:rPr>
          <w:lang w:val="el-GR"/>
        </w:rPr>
      </w:pPr>
      <w:r w:rsidRPr="00B540F4">
        <w:rPr>
          <w:lang w:val="el-GR"/>
        </w:rPr>
        <w:t xml:space="preserve">Το έργο θα </w:t>
      </w:r>
      <w:r w:rsidR="00215023">
        <w:rPr>
          <w:lang w:val="el-GR"/>
        </w:rPr>
        <w:t xml:space="preserve">προσφέρει έσοδα μέσο του </w:t>
      </w:r>
      <w:r w:rsidR="00215023">
        <w:t>Ad</w:t>
      </w:r>
      <w:r w:rsidR="00215023" w:rsidRPr="00215023">
        <w:rPr>
          <w:lang w:val="el-GR"/>
        </w:rPr>
        <w:t xml:space="preserve"> </w:t>
      </w:r>
      <w:r w:rsidR="00215023">
        <w:t>network</w:t>
      </w:r>
      <w:r w:rsidR="00215023" w:rsidRPr="00215023">
        <w:rPr>
          <w:lang w:val="el-GR"/>
        </w:rPr>
        <w:t xml:space="preserve"> </w:t>
      </w:r>
      <w:r w:rsidR="00215023">
        <w:t>Unity</w:t>
      </w:r>
      <w:r w:rsidR="00215023" w:rsidRPr="00215023">
        <w:rPr>
          <w:lang w:val="el-GR"/>
        </w:rPr>
        <w:t xml:space="preserve"> </w:t>
      </w:r>
      <w:r w:rsidR="00215023">
        <w:rPr>
          <w:lang w:val="el-GR"/>
        </w:rPr>
        <w:t xml:space="preserve">χωρίς </w:t>
      </w:r>
      <w:r w:rsidR="00215023">
        <w:t>mediation</w:t>
      </w:r>
      <w:r w:rsidRPr="00B540F4">
        <w:rPr>
          <w:lang w:val="el-GR"/>
        </w:rPr>
        <w:t>.</w:t>
      </w:r>
    </w:p>
    <w:p w14:paraId="3A65BFA6" w14:textId="615AF6C3" w:rsidR="00E31507" w:rsidRPr="00B540F4" w:rsidRDefault="00E31507" w:rsidP="00E31507">
      <w:pPr>
        <w:pStyle w:val="ListParagraph"/>
        <w:numPr>
          <w:ilvl w:val="0"/>
          <w:numId w:val="11"/>
        </w:numPr>
        <w:rPr>
          <w:lang w:val="el-GR"/>
        </w:rPr>
      </w:pPr>
      <w:r>
        <w:t>Analytics</w:t>
      </w:r>
    </w:p>
    <w:p w14:paraId="6021FBBF" w14:textId="6AFC6AC6" w:rsidR="00E31507" w:rsidRPr="008C73D6" w:rsidRDefault="00731B17" w:rsidP="00096765">
      <w:pPr>
        <w:pStyle w:val="ListParagraph"/>
        <w:numPr>
          <w:ilvl w:val="0"/>
          <w:numId w:val="11"/>
        </w:numPr>
        <w:rPr>
          <w:lang w:val="el-GR"/>
        </w:rPr>
      </w:pPr>
      <w:r>
        <w:rPr>
          <w:lang w:val="el-GR"/>
        </w:rPr>
        <w:t>Διαχείριση</w:t>
      </w:r>
      <w:r w:rsidR="00E31507">
        <w:t xml:space="preserve"> </w:t>
      </w:r>
      <w:r>
        <w:rPr>
          <w:lang w:val="el-GR"/>
        </w:rPr>
        <w:t>κερδών</w:t>
      </w:r>
    </w:p>
    <w:p w14:paraId="432D7421" w14:textId="75FD949F" w:rsidR="00096765" w:rsidRPr="00777AF1" w:rsidRDefault="00096765" w:rsidP="008B7F91">
      <w:pPr>
        <w:pStyle w:val="Heading2"/>
        <w:numPr>
          <w:ilvl w:val="0"/>
          <w:numId w:val="9"/>
        </w:numPr>
      </w:pPr>
      <w:bookmarkStart w:id="15" w:name="_Toc73208068"/>
      <w:bookmarkStart w:id="16" w:name="_Toc103260744"/>
      <w:r>
        <w:t>Focused on Delivery</w:t>
      </w:r>
      <w:bookmarkEnd w:id="15"/>
      <w:bookmarkEnd w:id="16"/>
    </w:p>
    <w:p w14:paraId="41CCF97E" w14:textId="68612D13" w:rsidR="00096765" w:rsidRPr="00A40EF0" w:rsidRDefault="00096765" w:rsidP="00096765">
      <w:pPr>
        <w:ind w:right="41"/>
        <w:rPr>
          <w:rFonts w:ascii="Arial" w:hAnsi="Arial" w:cs="Arial"/>
          <w:i/>
          <w:iCs/>
          <w:u w:val="single"/>
        </w:rPr>
      </w:pPr>
      <w:r w:rsidRPr="00A40EF0">
        <w:rPr>
          <w:rFonts w:ascii="Arial" w:hAnsi="Arial" w:cs="Arial"/>
          <w:i/>
          <w:iCs/>
          <w:u w:val="single"/>
        </w:rPr>
        <w:t>Subtasks/activities</w:t>
      </w:r>
      <w:r w:rsidR="00A40EF0">
        <w:rPr>
          <w:rFonts w:ascii="Arial" w:hAnsi="Arial" w:cs="Arial"/>
          <w:i/>
          <w:iCs/>
          <w:u w:val="single"/>
        </w:rPr>
        <w:t>:</w:t>
      </w:r>
    </w:p>
    <w:p w14:paraId="6F8C3900" w14:textId="2495A428" w:rsidR="00096765" w:rsidRPr="00096765" w:rsidRDefault="00096765" w:rsidP="00096765">
      <w:pPr>
        <w:ind w:right="41"/>
        <w:rPr>
          <w:rFonts w:ascii="Arial" w:hAnsi="Arial" w:cs="Arial"/>
        </w:rPr>
      </w:pPr>
      <w:r w:rsidRPr="00096765">
        <w:rPr>
          <w:rFonts w:ascii="Arial" w:hAnsi="Arial" w:cs="Arial"/>
        </w:rPr>
        <w:t>1) Requirement’s analysis</w:t>
      </w:r>
    </w:p>
    <w:p w14:paraId="7173BA38" w14:textId="77777777" w:rsidR="00096765" w:rsidRPr="00096765" w:rsidRDefault="00096765" w:rsidP="00096765">
      <w:pPr>
        <w:ind w:right="41"/>
        <w:rPr>
          <w:rFonts w:ascii="Arial" w:hAnsi="Arial" w:cs="Arial"/>
        </w:rPr>
      </w:pPr>
      <w:r w:rsidRPr="00096765">
        <w:rPr>
          <w:rFonts w:ascii="Arial" w:hAnsi="Arial" w:cs="Arial"/>
        </w:rPr>
        <w:t>2) Database</w:t>
      </w:r>
      <w:r>
        <w:rPr>
          <w:rFonts w:ascii="Arial" w:hAnsi="Arial" w:cs="Arial"/>
        </w:rPr>
        <w:t>/Business Entities</w:t>
      </w:r>
      <w:r w:rsidRPr="00096765">
        <w:rPr>
          <w:rFonts w:ascii="Arial" w:hAnsi="Arial" w:cs="Arial"/>
        </w:rPr>
        <w:t xml:space="preserve"> design</w:t>
      </w:r>
    </w:p>
    <w:p w14:paraId="7FBBF50B" w14:textId="77777777" w:rsidR="00096765" w:rsidRPr="00096765" w:rsidRDefault="00096765" w:rsidP="00096765">
      <w:pPr>
        <w:ind w:right="41"/>
        <w:rPr>
          <w:rFonts w:ascii="Arial" w:hAnsi="Arial" w:cs="Arial"/>
        </w:rPr>
      </w:pPr>
      <w:r w:rsidRPr="00096765">
        <w:rPr>
          <w:rFonts w:ascii="Arial" w:hAnsi="Arial" w:cs="Arial"/>
        </w:rPr>
        <w:t>3) Interface design</w:t>
      </w:r>
    </w:p>
    <w:p w14:paraId="68B4AD31" w14:textId="061E039E" w:rsidR="00096765" w:rsidRPr="00D709A5" w:rsidRDefault="00096765" w:rsidP="00096765">
      <w:pPr>
        <w:ind w:right="41"/>
        <w:rPr>
          <w:rFonts w:ascii="Arial" w:hAnsi="Arial" w:cs="Arial"/>
        </w:rPr>
      </w:pPr>
      <w:r w:rsidRPr="00D709A5">
        <w:rPr>
          <w:rFonts w:ascii="Arial" w:hAnsi="Arial" w:cs="Arial"/>
        </w:rPr>
        <w:t>4) Database</w:t>
      </w:r>
      <w:r>
        <w:rPr>
          <w:rFonts w:ascii="Arial" w:hAnsi="Arial" w:cs="Arial"/>
        </w:rPr>
        <w:t>/</w:t>
      </w:r>
      <w:r w:rsidRPr="00D709A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Business Entities</w:t>
      </w:r>
      <w:r w:rsidRPr="00D709A5">
        <w:rPr>
          <w:rFonts w:ascii="Arial" w:hAnsi="Arial" w:cs="Arial"/>
        </w:rPr>
        <w:t xml:space="preserve"> development </w:t>
      </w:r>
      <w:r>
        <w:rPr>
          <w:rFonts w:ascii="Arial" w:hAnsi="Arial" w:cs="Arial"/>
          <w:lang w:val="el-GR"/>
        </w:rPr>
        <w:t>και</w:t>
      </w:r>
      <w:r w:rsidRPr="00D709A5">
        <w:rPr>
          <w:rFonts w:ascii="Arial" w:hAnsi="Arial" w:cs="Arial"/>
        </w:rPr>
        <w:t xml:space="preserve"> data entry</w:t>
      </w:r>
    </w:p>
    <w:p w14:paraId="766516ED" w14:textId="77777777" w:rsidR="00096765" w:rsidRPr="001103C4" w:rsidRDefault="00096765" w:rsidP="00096765">
      <w:pPr>
        <w:ind w:right="41"/>
        <w:rPr>
          <w:rFonts w:ascii="Arial" w:hAnsi="Arial" w:cs="Arial"/>
        </w:rPr>
      </w:pPr>
      <w:r w:rsidRPr="001103C4">
        <w:rPr>
          <w:rFonts w:ascii="Arial" w:hAnsi="Arial" w:cs="Arial"/>
        </w:rPr>
        <w:t>5) Interface development</w:t>
      </w:r>
    </w:p>
    <w:p w14:paraId="1F2D720B" w14:textId="77777777" w:rsidR="00096765" w:rsidRPr="001103C4" w:rsidRDefault="00096765" w:rsidP="00096765">
      <w:pPr>
        <w:ind w:right="41"/>
        <w:rPr>
          <w:rFonts w:ascii="Arial" w:hAnsi="Arial" w:cs="Arial"/>
        </w:rPr>
      </w:pPr>
      <w:r w:rsidRPr="001103C4">
        <w:rPr>
          <w:rFonts w:ascii="Arial" w:hAnsi="Arial" w:cs="Arial"/>
        </w:rPr>
        <w:t>6) System completion</w:t>
      </w:r>
    </w:p>
    <w:p w14:paraId="2D7CD1DC" w14:textId="5D4908AC" w:rsidR="00096765" w:rsidRPr="008A6FD1" w:rsidRDefault="00096765" w:rsidP="00096765">
      <w:pPr>
        <w:ind w:right="41"/>
        <w:rPr>
          <w:rFonts w:ascii="Arial" w:hAnsi="Arial" w:cs="Arial"/>
        </w:rPr>
      </w:pPr>
      <w:r w:rsidRPr="008A6FD1">
        <w:rPr>
          <w:rFonts w:ascii="Arial" w:hAnsi="Arial" w:cs="Arial"/>
        </w:rPr>
        <w:t xml:space="preserve">7) Application installation </w:t>
      </w:r>
      <w:r w:rsidR="009355BA">
        <w:rPr>
          <w:rFonts w:ascii="Arial" w:hAnsi="Arial" w:cs="Arial"/>
          <w:lang w:val="el-GR"/>
        </w:rPr>
        <w:t>και</w:t>
      </w:r>
      <w:r w:rsidRPr="008A6FD1">
        <w:rPr>
          <w:rFonts w:ascii="Arial" w:hAnsi="Arial" w:cs="Arial"/>
        </w:rPr>
        <w:t xml:space="preserve"> control</w:t>
      </w:r>
      <w:r>
        <w:rPr>
          <w:rFonts w:ascii="Arial" w:hAnsi="Arial" w:cs="Arial"/>
        </w:rPr>
        <w:t xml:space="preserve"> (integration)</w:t>
      </w:r>
    </w:p>
    <w:p w14:paraId="288BB1CD" w14:textId="14E53876" w:rsidR="00096765" w:rsidRPr="001B32B6" w:rsidRDefault="00096765" w:rsidP="00096765">
      <w:pPr>
        <w:ind w:right="41"/>
        <w:rPr>
          <w:rFonts w:ascii="Arial" w:hAnsi="Arial" w:cs="Arial"/>
        </w:rPr>
      </w:pPr>
      <w:r w:rsidRPr="00E64E0C">
        <w:rPr>
          <w:rFonts w:ascii="Arial" w:hAnsi="Arial" w:cs="Arial"/>
        </w:rPr>
        <w:t xml:space="preserve">8) </w:t>
      </w:r>
      <w:r w:rsidR="0039717C">
        <w:rPr>
          <w:rFonts w:ascii="Arial" w:hAnsi="Arial" w:cs="Arial"/>
        </w:rPr>
        <w:t>S</w:t>
      </w:r>
      <w:r>
        <w:rPr>
          <w:rFonts w:ascii="Arial" w:hAnsi="Arial" w:cs="Arial"/>
        </w:rPr>
        <w:t>upport</w:t>
      </w:r>
      <w:r w:rsidR="0039717C">
        <w:rPr>
          <w:rFonts w:ascii="Arial" w:hAnsi="Arial" w:cs="Arial"/>
        </w:rPr>
        <w:t xml:space="preserve"> Q&amp;A</w:t>
      </w:r>
    </w:p>
    <w:p w14:paraId="1421B570" w14:textId="46379171" w:rsidR="00D76BA7" w:rsidRPr="00FD123F" w:rsidRDefault="00D76BA7" w:rsidP="008B7F91">
      <w:pPr>
        <w:pStyle w:val="Heading2"/>
        <w:numPr>
          <w:ilvl w:val="0"/>
          <w:numId w:val="9"/>
        </w:numPr>
      </w:pPr>
      <w:bookmarkStart w:id="17" w:name="_Toc73208069"/>
      <w:bookmarkStart w:id="18" w:name="_Toc103260745"/>
      <w:r>
        <w:t>Project Execution</w:t>
      </w:r>
      <w:bookmarkEnd w:id="17"/>
      <w:bookmarkEnd w:id="18"/>
    </w:p>
    <w:p w14:paraId="02A24EC3" w14:textId="77777777" w:rsidR="00D76BA7" w:rsidRDefault="00D76BA7" w:rsidP="00D76BA7">
      <w:pPr>
        <w:rPr>
          <w:lang w:val="el-GR"/>
        </w:rPr>
      </w:pPr>
      <w:r w:rsidRPr="00D76BA7">
        <w:rPr>
          <w:lang w:val="el-GR"/>
        </w:rPr>
        <w:t xml:space="preserve">Μια βάση εξειδίκευσης του προσωπικού και διαθέσιμη υποδομή είναι η επιλεγμένη προσέγγιση ευέλικτης ομάδας </w:t>
      </w:r>
      <w:r>
        <w:t>scrum</w:t>
      </w:r>
      <w:r w:rsidRPr="00D76BA7">
        <w:rPr>
          <w:lang w:val="el-GR"/>
        </w:rPr>
        <w:t xml:space="preserve">. Η εγγραφή και διαχείριση του κύριου μαθήματος θα γίνει μέσο συνεργασίας και ευέλικτης πλατφόρμας </w:t>
      </w:r>
      <w:r>
        <w:t>JIRA</w:t>
      </w:r>
      <w:r w:rsidRPr="00D76BA7">
        <w:rPr>
          <w:lang w:val="el-GR"/>
        </w:rPr>
        <w:t xml:space="preserve"> με σύστημα παρακολούθησης και καταγραφής προβλημάτων/πηγή εισιτηρίων και έλεγχος έκδοσης </w:t>
      </w:r>
      <w:r>
        <w:t>DVCS</w:t>
      </w:r>
      <w:r w:rsidRPr="00D76BA7">
        <w:rPr>
          <w:lang w:val="el-GR"/>
        </w:rPr>
        <w:t xml:space="preserve"> </w:t>
      </w:r>
      <w:r>
        <w:t>GIT</w:t>
      </w:r>
      <w:r w:rsidRPr="00D76BA7">
        <w:rPr>
          <w:lang w:val="el-GR"/>
        </w:rPr>
        <w:t>.</w:t>
      </w:r>
    </w:p>
    <w:p w14:paraId="176246EB" w14:textId="107376F7" w:rsidR="00D76BA7" w:rsidRPr="00A40EF0" w:rsidRDefault="00D76BA7" w:rsidP="001B1C3D">
      <w:pPr>
        <w:pStyle w:val="Graphheading1"/>
        <w:rPr>
          <w:rStyle w:val="Emphasis"/>
          <w:b w:val="0"/>
          <w:bCs/>
          <w:u w:val="single"/>
          <w:lang w:val="el-GR"/>
        </w:rPr>
      </w:pPr>
      <w:r w:rsidRPr="00A40EF0">
        <w:rPr>
          <w:rStyle w:val="Emphasis"/>
          <w:b w:val="0"/>
          <w:bCs/>
          <w:u w:val="single"/>
        </w:rPr>
        <w:t>Product</w:t>
      </w:r>
      <w:r w:rsidRPr="00A40EF0">
        <w:rPr>
          <w:rStyle w:val="Emphasis"/>
          <w:b w:val="0"/>
          <w:bCs/>
          <w:u w:val="single"/>
          <w:lang w:val="el-GR"/>
        </w:rPr>
        <w:t xml:space="preserve"> </w:t>
      </w:r>
      <w:r w:rsidR="001B1C3D" w:rsidRPr="00A40EF0">
        <w:rPr>
          <w:rStyle w:val="Emphasis"/>
          <w:b w:val="0"/>
          <w:bCs/>
          <w:u w:val="single"/>
        </w:rPr>
        <w:t>Backlog</w:t>
      </w:r>
      <w:r w:rsidR="001B1C3D" w:rsidRPr="006459C6">
        <w:rPr>
          <w:rStyle w:val="Emphasis"/>
          <w:b w:val="0"/>
          <w:bCs/>
          <w:u w:val="single"/>
          <w:lang w:val="el-GR"/>
        </w:rPr>
        <w:t xml:space="preserve"> </w:t>
      </w:r>
      <w:r w:rsidR="001B1C3D" w:rsidRPr="00A40EF0">
        <w:rPr>
          <w:rStyle w:val="Emphasis"/>
          <w:b w:val="0"/>
          <w:bCs/>
          <w:u w:val="single"/>
        </w:rPr>
        <w:t>Overview</w:t>
      </w:r>
    </w:p>
    <w:p w14:paraId="2A89AF4B" w14:textId="0F36AA9D" w:rsidR="00D76BA7" w:rsidRPr="00C94F2A" w:rsidRDefault="00C94F2A" w:rsidP="00C94C78">
      <w:pPr>
        <w:rPr>
          <w:noProof/>
          <w:lang w:val="el-GR"/>
        </w:rPr>
      </w:pPr>
      <w:r w:rsidRPr="00C94F2A">
        <w:rPr>
          <w:lang w:val="el-GR"/>
        </w:rPr>
        <w:lastRenderedPageBreak/>
        <w:t>Παρακάτω ακολουθεί μια αρχική εκτίμηση η οποία θα αλλάξει δυναμικά (ενημέρωση / πέρασμα του χρόνου) με περισσότερες πληροφορίες καθώς θα αλλάξουν οι προτεραιότητες καθώς και οι απαιτήσεις του έργου ενδέχεται να αλλάξουν.</w:t>
      </w:r>
    </w:p>
    <w:p w14:paraId="662813E2" w14:textId="77777777" w:rsidR="00D76BA7" w:rsidRDefault="00D76BA7" w:rsidP="00D76BA7">
      <w:pPr>
        <w:rPr>
          <w:noProof/>
          <w:lang w:val="el-GR"/>
        </w:rPr>
      </w:pPr>
    </w:p>
    <w:p w14:paraId="03E06A8D" w14:textId="77777777" w:rsidR="00D76BA7" w:rsidRDefault="00D76BA7" w:rsidP="00D76BA7">
      <w:pPr>
        <w:keepNext/>
        <w:jc w:val="center"/>
      </w:pPr>
      <w:r w:rsidRPr="000722B6">
        <w:rPr>
          <w:noProof/>
          <w:lang w:val="el-GR"/>
        </w:rPr>
        <w:drawing>
          <wp:inline distT="0" distB="0" distL="0" distR="0" wp14:anchorId="507D54FB" wp14:editId="7A3F86BA">
            <wp:extent cx="4619625" cy="2667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193" b="14373"/>
                    <a:stretch/>
                  </pic:blipFill>
                  <pic:spPr bwMode="auto">
                    <a:xfrm>
                      <a:off x="0" y="0"/>
                      <a:ext cx="4620270" cy="2667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C8267" w14:textId="5D641C86" w:rsidR="00D76BA7" w:rsidRPr="001F1413" w:rsidRDefault="00D76BA7" w:rsidP="00D76BA7">
      <w:pPr>
        <w:pStyle w:val="Caption"/>
        <w:jc w:val="center"/>
      </w:pPr>
      <w:bookmarkStart w:id="19" w:name="_Toc100629795"/>
      <w:bookmarkStart w:id="20" w:name="_Toc100657597"/>
      <w:bookmarkStart w:id="21" w:name="_Toc100657637"/>
      <w:bookmarkStart w:id="22" w:name="_Toc100671383"/>
      <w:bookmarkStart w:id="23" w:name="_Toc100767492"/>
      <w:bookmarkStart w:id="24" w:name="_Toc100881069"/>
      <w:bookmarkStart w:id="25" w:name="_Toc101204210"/>
      <w:r>
        <w:t>Figure</w:t>
      </w:r>
      <w:r w:rsidRPr="001F1413">
        <w:t xml:space="preserve"> </w:t>
      </w:r>
      <w:r>
        <w:fldChar w:fldCharType="begin"/>
      </w:r>
      <w:r w:rsidRPr="001F1413">
        <w:instrText xml:space="preserve"> </w:instrText>
      </w:r>
      <w:r>
        <w:instrText>SEQ</w:instrText>
      </w:r>
      <w:r w:rsidRPr="001F1413">
        <w:instrText xml:space="preserve"> </w:instrText>
      </w:r>
      <w:r>
        <w:instrText>Figure</w:instrText>
      </w:r>
      <w:r w:rsidRPr="001F1413">
        <w:instrText xml:space="preserve"> \* </w:instrText>
      </w:r>
      <w:r>
        <w:instrText>ARABIC</w:instrText>
      </w:r>
      <w:r w:rsidRPr="001F1413">
        <w:instrText xml:space="preserve"> </w:instrText>
      </w:r>
      <w:r>
        <w:fldChar w:fldCharType="separate"/>
      </w:r>
      <w:r w:rsidR="001F1413">
        <w:rPr>
          <w:noProof/>
        </w:rPr>
        <w:t>2</w:t>
      </w:r>
      <w:r>
        <w:fldChar w:fldCharType="end"/>
      </w:r>
      <w:r w:rsidRPr="001F1413">
        <w:t xml:space="preserve"> </w:t>
      </w:r>
      <w:r>
        <w:t>Product</w:t>
      </w:r>
      <w:r w:rsidRPr="001F1413">
        <w:t xml:space="preserve"> </w:t>
      </w:r>
      <w:r>
        <w:t>Backlog</w:t>
      </w:r>
      <w:r w:rsidRPr="001F1413">
        <w:t xml:space="preserve"> </w:t>
      </w:r>
      <w:r>
        <w:t>Topics</w:t>
      </w:r>
      <w:r w:rsidRPr="001F1413">
        <w:t xml:space="preserve"> </w:t>
      </w:r>
      <w:r>
        <w:t>Summary</w:t>
      </w:r>
      <w:bookmarkEnd w:id="19"/>
      <w:bookmarkEnd w:id="20"/>
      <w:bookmarkEnd w:id="21"/>
      <w:bookmarkEnd w:id="22"/>
      <w:bookmarkEnd w:id="23"/>
      <w:bookmarkEnd w:id="24"/>
      <w:bookmarkEnd w:id="25"/>
    </w:p>
    <w:p w14:paraId="60EF822C" w14:textId="482E5610" w:rsidR="00096765" w:rsidRPr="00C94F2A" w:rsidRDefault="00C94F2A" w:rsidP="00C94C78">
      <w:pPr>
        <w:rPr>
          <w:lang w:val="el-GR"/>
        </w:rPr>
      </w:pPr>
      <w:r w:rsidRPr="00C94F2A">
        <w:rPr>
          <w:lang w:val="el-GR"/>
        </w:rPr>
        <w:t xml:space="preserve">*Από την παραπάνω ενότητα Ημερήσια διάταξη συνοψίζονται τα πάντα, συμπεριλαμβανομένου του </w:t>
      </w:r>
      <w:r w:rsidRPr="00C94F2A">
        <w:t>Gantt</w:t>
      </w:r>
      <w:r w:rsidRPr="00C94F2A">
        <w:rPr>
          <w:lang w:val="el-GR"/>
        </w:rPr>
        <w:t xml:space="preserve"> και </w:t>
      </w:r>
      <w:r>
        <w:t>backlog</w:t>
      </w:r>
      <w:r w:rsidRPr="00C94F2A">
        <w:rPr>
          <w:lang w:val="el-GR"/>
        </w:rPr>
        <w:t>, αυτά δεν είναι καθόλου κοντά στις πραγματικές απαιτήσεις αλλά μια στενή γενικευμένη εκτίμηση του τι πρέπει να αναμένεται. Στη συνέχεια θα εισαχθούν πραγματικές υλοποιήσεις σε αυτό το έγγραφο.</w:t>
      </w:r>
    </w:p>
    <w:p w14:paraId="6C5A3046" w14:textId="68A81D1F" w:rsidR="00595D85" w:rsidRDefault="00595D85" w:rsidP="008B7F91">
      <w:pPr>
        <w:pStyle w:val="Heading2"/>
        <w:numPr>
          <w:ilvl w:val="0"/>
          <w:numId w:val="9"/>
        </w:numPr>
      </w:pPr>
      <w:bookmarkStart w:id="26" w:name="_Toc73208070"/>
      <w:bookmarkStart w:id="27" w:name="_Ref100824647"/>
      <w:bookmarkStart w:id="28" w:name="_Ref100824653"/>
      <w:bookmarkStart w:id="29" w:name="_Ref100824658"/>
      <w:bookmarkStart w:id="30" w:name="_Toc103260746"/>
      <w:r>
        <w:t>Technologic Approach</w:t>
      </w:r>
      <w:bookmarkEnd w:id="26"/>
      <w:bookmarkEnd w:id="27"/>
      <w:bookmarkEnd w:id="28"/>
      <w:bookmarkEnd w:id="29"/>
      <w:bookmarkEnd w:id="30"/>
    </w:p>
    <w:p w14:paraId="5AFADC2C" w14:textId="0CDB945F" w:rsidR="00595D85" w:rsidRPr="00E3145B" w:rsidRDefault="00E3145B" w:rsidP="00C94C78">
      <w:pPr>
        <w:rPr>
          <w:lang w:val="el-GR"/>
        </w:rPr>
      </w:pPr>
      <w:r>
        <w:rPr>
          <w:lang w:val="el-GR"/>
        </w:rPr>
        <w:t>Η εφαρμογή θα είναι</w:t>
      </w:r>
      <w:r w:rsidR="00595D85" w:rsidRPr="00E3145B">
        <w:rPr>
          <w:lang w:val="el-GR"/>
        </w:rPr>
        <w:t xml:space="preserve"> </w:t>
      </w:r>
      <w:r>
        <w:t>mobile</w:t>
      </w:r>
      <w:r w:rsidRPr="00E3145B">
        <w:rPr>
          <w:lang w:val="el-GR"/>
        </w:rPr>
        <w:t xml:space="preserve"> </w:t>
      </w:r>
      <w:r>
        <w:t>based</w:t>
      </w:r>
    </w:p>
    <w:p w14:paraId="64DD6FCE" w14:textId="0FF38B25" w:rsidR="00595D85" w:rsidRPr="00583441" w:rsidRDefault="00583441" w:rsidP="008B7F91">
      <w:pPr>
        <w:pStyle w:val="ListParagraph"/>
        <w:numPr>
          <w:ilvl w:val="0"/>
          <w:numId w:val="12"/>
        </w:numPr>
        <w:rPr>
          <w:color w:val="auto"/>
        </w:rPr>
      </w:pPr>
      <w:r>
        <w:t>Augmented Reality in Unity Game Engine</w:t>
      </w:r>
    </w:p>
    <w:p w14:paraId="636A5E1E" w14:textId="2FD92CE8" w:rsidR="00583441" w:rsidRPr="00583441" w:rsidRDefault="00583441" w:rsidP="00583441">
      <w:pPr>
        <w:pStyle w:val="ListParagraph"/>
        <w:numPr>
          <w:ilvl w:val="1"/>
          <w:numId w:val="12"/>
        </w:numPr>
        <w:rPr>
          <w:color w:val="auto"/>
        </w:rPr>
      </w:pPr>
      <w:r>
        <w:t>C# Scripting</w:t>
      </w:r>
    </w:p>
    <w:p w14:paraId="399C9028" w14:textId="2376E113" w:rsidR="00583441" w:rsidRPr="00583441" w:rsidRDefault="00583441" w:rsidP="00583441">
      <w:pPr>
        <w:pStyle w:val="ListParagraph"/>
        <w:numPr>
          <w:ilvl w:val="0"/>
          <w:numId w:val="12"/>
        </w:numPr>
        <w:rPr>
          <w:color w:val="auto"/>
        </w:rPr>
      </w:pPr>
      <w:r>
        <w:t>Location Awareness</w:t>
      </w:r>
    </w:p>
    <w:p w14:paraId="22A55D50" w14:textId="1D6B8F3A" w:rsidR="00583441" w:rsidRPr="00583441" w:rsidRDefault="00583441" w:rsidP="00583441">
      <w:pPr>
        <w:pStyle w:val="ListParagraph"/>
        <w:numPr>
          <w:ilvl w:val="0"/>
          <w:numId w:val="12"/>
        </w:numPr>
        <w:rPr>
          <w:color w:val="auto"/>
        </w:rPr>
      </w:pPr>
      <w:r>
        <w:t>Database SQLite (CRUD)</w:t>
      </w:r>
    </w:p>
    <w:p w14:paraId="42627166" w14:textId="0D2DB6BA" w:rsidR="00583441" w:rsidRPr="00583441" w:rsidRDefault="00583441" w:rsidP="00583441">
      <w:pPr>
        <w:pStyle w:val="ListParagraph"/>
        <w:numPr>
          <w:ilvl w:val="0"/>
          <w:numId w:val="12"/>
        </w:numPr>
        <w:rPr>
          <w:color w:val="auto"/>
        </w:rPr>
      </w:pPr>
      <w:r>
        <w:t>Web Service Access (Unity Ads Network)</w:t>
      </w:r>
    </w:p>
    <w:p w14:paraId="2DC7BE76" w14:textId="60A3A66B" w:rsidR="00583441" w:rsidRDefault="00583441" w:rsidP="00583441">
      <w:pPr>
        <w:pStyle w:val="ListParagraph"/>
        <w:numPr>
          <w:ilvl w:val="0"/>
          <w:numId w:val="12"/>
        </w:numPr>
        <w:rPr>
          <w:color w:val="auto"/>
        </w:rPr>
      </w:pPr>
      <w:r>
        <w:t>Android Phone resources access (manifest.xml)</w:t>
      </w:r>
    </w:p>
    <w:p w14:paraId="3A7EC88E" w14:textId="7A895CC8" w:rsidR="00FC3826" w:rsidRDefault="00FC3826" w:rsidP="00C94C78">
      <w:pPr>
        <w:spacing w:before="0" w:after="160" w:line="259" w:lineRule="auto"/>
      </w:pPr>
      <w:r>
        <w:br w:type="page"/>
      </w:r>
    </w:p>
    <w:p w14:paraId="09707E48" w14:textId="522B9BBC" w:rsidR="00F06F34" w:rsidRDefault="00FC3826" w:rsidP="008B7F91">
      <w:pPr>
        <w:pStyle w:val="Heading1"/>
        <w:numPr>
          <w:ilvl w:val="0"/>
          <w:numId w:val="13"/>
        </w:numPr>
      </w:pPr>
      <w:bookmarkStart w:id="31" w:name="_Toc103260747"/>
      <w:r>
        <w:lastRenderedPageBreak/>
        <w:t>DESIGN</w:t>
      </w:r>
      <w:bookmarkEnd w:id="31"/>
    </w:p>
    <w:p w14:paraId="6E026F6F" w14:textId="71DBB3C6" w:rsidR="00A12673" w:rsidRDefault="00A12673" w:rsidP="008B7F91">
      <w:pPr>
        <w:pStyle w:val="Heading2"/>
        <w:numPr>
          <w:ilvl w:val="1"/>
          <w:numId w:val="14"/>
        </w:numPr>
        <w:ind w:left="720"/>
      </w:pPr>
      <w:bookmarkStart w:id="32" w:name="_Toc103260748"/>
      <w:r>
        <w:t>PROBLEM ANALYSIS</w:t>
      </w:r>
      <w:bookmarkEnd w:id="32"/>
    </w:p>
    <w:p w14:paraId="148CB65B" w14:textId="0BF58080" w:rsidR="00B362F1" w:rsidRPr="003B469D" w:rsidRDefault="00B362F1" w:rsidP="00B362F1">
      <w:pPr>
        <w:rPr>
          <w:u w:val="single"/>
          <w:lang w:val="el-GR"/>
        </w:rPr>
      </w:pPr>
      <w:r w:rsidRPr="003B469D">
        <w:rPr>
          <w:u w:val="single"/>
          <w:lang w:val="el-GR"/>
        </w:rPr>
        <w:t>Πρόβλημα:</w:t>
      </w:r>
    </w:p>
    <w:p w14:paraId="57A56B79" w14:textId="3B731888" w:rsidR="001248EF" w:rsidRDefault="004D7840" w:rsidP="006161FB">
      <w:pPr>
        <w:rPr>
          <w:lang w:val="el-GR"/>
        </w:rPr>
      </w:pPr>
      <w:r>
        <w:rPr>
          <w:lang w:val="el-GR"/>
        </w:rPr>
        <w:t>«</w:t>
      </w:r>
      <w:r w:rsidRPr="004D7840">
        <w:rPr>
          <w:lang w:val="el-GR"/>
        </w:rPr>
        <w:t xml:space="preserve">Να γίνει ο σχεδιασμός για μια εφαρμογή </w:t>
      </w:r>
      <w:r>
        <w:t>Android</w:t>
      </w:r>
      <w:r w:rsidRPr="004D7840">
        <w:rPr>
          <w:lang w:val="el-GR"/>
        </w:rPr>
        <w:t xml:space="preserve"> για κινητό, η οποία θα </w:t>
      </w:r>
      <w:r w:rsidR="001248EF">
        <w:rPr>
          <w:lang w:val="el-GR"/>
        </w:rPr>
        <w:t>χρησιμοποιεί τουλάχιστον συνδυασμό 5 τεχνολογιών:</w:t>
      </w:r>
    </w:p>
    <w:p w14:paraId="0E155614" w14:textId="16A3EF83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 xml:space="preserve">Web-Service access </w:t>
      </w:r>
    </w:p>
    <w:p w14:paraId="3F8CE36B" w14:textId="2B25138E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 xml:space="preserve">Location Awareness </w:t>
      </w:r>
    </w:p>
    <w:p w14:paraId="0267C3D0" w14:textId="4DE26126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 xml:space="preserve">Store and retrieve data (Create, Read, Update, Delete) </w:t>
      </w:r>
    </w:p>
    <w:p w14:paraId="4E46FDAE" w14:textId="0BB5B614" w:rsidR="001248EF" w:rsidRDefault="001248EF" w:rsidP="001248EF">
      <w:pPr>
        <w:pStyle w:val="ListParagraph"/>
        <w:numPr>
          <w:ilvl w:val="0"/>
          <w:numId w:val="43"/>
        </w:numPr>
      </w:pPr>
      <w:r>
        <w:t xml:space="preserve">Accelerometer </w:t>
      </w:r>
    </w:p>
    <w:p w14:paraId="79286810" w14:textId="4D394055" w:rsidR="001248EF" w:rsidRDefault="001248EF" w:rsidP="001248EF">
      <w:pPr>
        <w:pStyle w:val="ListParagraph"/>
        <w:numPr>
          <w:ilvl w:val="0"/>
          <w:numId w:val="43"/>
        </w:numPr>
      </w:pPr>
      <w:r>
        <w:t xml:space="preserve">Embedded applications </w:t>
      </w:r>
    </w:p>
    <w:p w14:paraId="43D59D73" w14:textId="3A4067F5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 xml:space="preserve">Augmented Reality </w:t>
      </w:r>
    </w:p>
    <w:p w14:paraId="0405A547" w14:textId="5B0B65B0" w:rsidR="001248EF" w:rsidRDefault="001248EF" w:rsidP="001248EF">
      <w:pPr>
        <w:pStyle w:val="ListParagraph"/>
        <w:numPr>
          <w:ilvl w:val="0"/>
          <w:numId w:val="43"/>
        </w:numPr>
      </w:pPr>
      <w:r>
        <w:t xml:space="preserve">QR Coding Techniques </w:t>
      </w:r>
    </w:p>
    <w:p w14:paraId="563A2211" w14:textId="40056137" w:rsidR="001248EF" w:rsidRDefault="001248EF" w:rsidP="001248EF">
      <w:pPr>
        <w:pStyle w:val="ListParagraph"/>
        <w:numPr>
          <w:ilvl w:val="0"/>
          <w:numId w:val="43"/>
        </w:numPr>
      </w:pPr>
      <w:r>
        <w:t xml:space="preserve">Sensor Technology </w:t>
      </w:r>
    </w:p>
    <w:p w14:paraId="02C82796" w14:textId="495A9115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>Access to phone resources (i.e., camera, address book etc.)</w:t>
      </w:r>
    </w:p>
    <w:p w14:paraId="11E09245" w14:textId="04BF9815" w:rsidR="008043DD" w:rsidRDefault="004D7840" w:rsidP="006161FB">
      <w:pPr>
        <w:rPr>
          <w:lang w:val="el-GR"/>
        </w:rPr>
      </w:pPr>
      <w:r w:rsidRPr="004D7840">
        <w:rPr>
          <w:lang w:val="el-GR"/>
        </w:rPr>
        <w:t xml:space="preserve">Την εφαρμογή θα την χειρίζεται ένας </w:t>
      </w:r>
      <w:r w:rsidR="001248EF">
        <w:rPr>
          <w:lang w:val="el-GR"/>
        </w:rPr>
        <w:t>χρήστης</w:t>
      </w:r>
      <w:r w:rsidRPr="004D7840">
        <w:rPr>
          <w:lang w:val="el-GR"/>
        </w:rPr>
        <w:t xml:space="preserve"> </w:t>
      </w:r>
      <w:r w:rsidR="001248EF">
        <w:rPr>
          <w:lang w:val="el-GR"/>
        </w:rPr>
        <w:t>για ψυχαγωγία</w:t>
      </w:r>
      <w:r w:rsidRPr="004D7840">
        <w:rPr>
          <w:lang w:val="el-GR"/>
        </w:rPr>
        <w:t xml:space="preserve">. Σε αυτή θα </w:t>
      </w:r>
      <w:r w:rsidR="001248EF">
        <w:rPr>
          <w:lang w:val="el-GR"/>
        </w:rPr>
        <w:t xml:space="preserve">μπορεί να παίξει </w:t>
      </w:r>
      <w:r w:rsidR="001248EF">
        <w:t>Darts</w:t>
      </w:r>
      <w:r w:rsidR="001248EF" w:rsidRPr="001248EF">
        <w:rPr>
          <w:lang w:val="el-GR"/>
        </w:rPr>
        <w:t xml:space="preserve"> </w:t>
      </w:r>
      <w:r w:rsidR="001248EF">
        <w:rPr>
          <w:lang w:val="el-GR"/>
        </w:rPr>
        <w:t xml:space="preserve">σε επαυξημένη πραγματικότητα καθώς και το νέο σκορ θα καταγράφεται </w:t>
      </w:r>
      <w:r w:rsidR="006230D2">
        <w:rPr>
          <w:lang w:val="el-GR"/>
        </w:rPr>
        <w:t>άμα</w:t>
      </w:r>
      <w:r w:rsidR="001248EF">
        <w:rPr>
          <w:lang w:val="el-GR"/>
        </w:rPr>
        <w:t xml:space="preserve"> υπερβαίνει το παλιό</w:t>
      </w:r>
      <w:r w:rsidR="006230D2">
        <w:rPr>
          <w:lang w:val="el-GR"/>
        </w:rPr>
        <w:t xml:space="preserve"> καθώς θα υπάρχει και σύστημα διαφημίσεων για </w:t>
      </w:r>
      <w:r w:rsidR="00CE3E73">
        <w:t>web</w:t>
      </w:r>
      <w:r w:rsidR="00CE3E73" w:rsidRPr="00CE3E73">
        <w:rPr>
          <w:lang w:val="el-GR"/>
        </w:rPr>
        <w:t xml:space="preserve"> </w:t>
      </w:r>
      <w:r w:rsidR="00CE3E73">
        <w:t>service</w:t>
      </w:r>
      <w:r w:rsidR="00CE3E73" w:rsidRPr="00CE3E73">
        <w:rPr>
          <w:lang w:val="el-GR"/>
        </w:rPr>
        <w:t xml:space="preserve"> </w:t>
      </w:r>
      <w:r w:rsidR="00CE3E73">
        <w:t>access</w:t>
      </w:r>
      <w:r w:rsidRPr="004D7840">
        <w:rPr>
          <w:lang w:val="el-GR"/>
        </w:rPr>
        <w:t>.</w:t>
      </w:r>
      <w:r>
        <w:rPr>
          <w:lang w:val="el-GR"/>
        </w:rPr>
        <w:t>»</w:t>
      </w:r>
    </w:p>
    <w:p w14:paraId="7BADBF84" w14:textId="60C63B43" w:rsidR="004D7840" w:rsidRPr="003B469D" w:rsidRDefault="007857CA" w:rsidP="006161FB">
      <w:pPr>
        <w:rPr>
          <w:u w:val="single"/>
          <w:lang w:val="el-GR"/>
        </w:rPr>
      </w:pPr>
      <w:r w:rsidRPr="003B469D">
        <w:rPr>
          <w:u w:val="single"/>
          <w:lang w:val="el-GR"/>
        </w:rPr>
        <w:t xml:space="preserve">Σύνοψη </w:t>
      </w:r>
      <w:r w:rsidR="00B362F1" w:rsidRPr="003B469D">
        <w:rPr>
          <w:u w:val="single"/>
          <w:lang w:val="el-GR"/>
        </w:rPr>
        <w:t>Λύση</w:t>
      </w:r>
      <w:r w:rsidR="00D20091" w:rsidRPr="003B469D">
        <w:rPr>
          <w:u w:val="single"/>
          <w:lang w:val="el-GR"/>
        </w:rPr>
        <w:t>ς</w:t>
      </w:r>
      <w:r w:rsidR="00B362F1" w:rsidRPr="003B469D">
        <w:rPr>
          <w:u w:val="single"/>
          <w:lang w:val="el-GR"/>
        </w:rPr>
        <w:t>:</w:t>
      </w:r>
    </w:p>
    <w:p w14:paraId="172A8C4C" w14:textId="0B103BC8" w:rsidR="00C942C0" w:rsidRDefault="003B469D" w:rsidP="006161FB">
      <w:pPr>
        <w:rPr>
          <w:lang w:val="el-GR"/>
        </w:rPr>
      </w:pPr>
      <w:r>
        <w:rPr>
          <w:lang w:val="el-GR"/>
        </w:rPr>
        <w:t xml:space="preserve">Μια εφαρμογή </w:t>
      </w:r>
      <w:r w:rsidR="00B85741">
        <w:rPr>
          <w:lang w:val="el-GR"/>
        </w:rPr>
        <w:t>επαυξημένης πραγματικότητας</w:t>
      </w:r>
      <w:r>
        <w:rPr>
          <w:lang w:val="el-GR"/>
        </w:rPr>
        <w:t xml:space="preserve"> για κινητό συγκεκριμένα </w:t>
      </w:r>
      <w:r>
        <w:t>Android</w:t>
      </w:r>
      <w:r w:rsidRPr="003B469D">
        <w:rPr>
          <w:lang w:val="el-GR"/>
        </w:rPr>
        <w:t xml:space="preserve"> </w:t>
      </w:r>
      <w:r>
        <w:t>Platform</w:t>
      </w:r>
      <w:r w:rsidRPr="003B469D">
        <w:rPr>
          <w:lang w:val="el-GR"/>
        </w:rPr>
        <w:t xml:space="preserve"> </w:t>
      </w:r>
      <w:r>
        <w:rPr>
          <w:lang w:val="el-GR"/>
        </w:rPr>
        <w:t>θα χρειαστεί</w:t>
      </w:r>
      <w:r w:rsidRPr="003B469D">
        <w:rPr>
          <w:lang w:val="el-GR"/>
        </w:rPr>
        <w:t xml:space="preserve"> </w:t>
      </w:r>
      <w:r w:rsidR="00B85741">
        <w:rPr>
          <w:lang w:val="el-GR"/>
        </w:rPr>
        <w:t xml:space="preserve">μία </w:t>
      </w:r>
      <w:r w:rsidR="00B85741">
        <w:t>Game</w:t>
      </w:r>
      <w:r w:rsidR="00B85741" w:rsidRPr="00B85741">
        <w:rPr>
          <w:lang w:val="el-GR"/>
        </w:rPr>
        <w:t xml:space="preserve"> </w:t>
      </w:r>
      <w:r w:rsidR="00B85741">
        <w:t>Engine</w:t>
      </w:r>
      <w:r w:rsidR="00B85741" w:rsidRPr="00B85741">
        <w:rPr>
          <w:lang w:val="el-GR"/>
        </w:rPr>
        <w:t xml:space="preserve"> </w:t>
      </w:r>
      <w:r w:rsidR="00B85741">
        <w:rPr>
          <w:lang w:val="el-GR"/>
        </w:rPr>
        <w:t xml:space="preserve">καθώς και </w:t>
      </w:r>
      <w:r w:rsidR="00264949">
        <w:rPr>
          <w:lang w:val="el-GR"/>
        </w:rPr>
        <w:t xml:space="preserve">πλούσιο οικοσύστημα με </w:t>
      </w:r>
      <w:r w:rsidR="00B85741">
        <w:rPr>
          <w:lang w:val="el-GR"/>
        </w:rPr>
        <w:t xml:space="preserve">ένα </w:t>
      </w:r>
      <w:r w:rsidR="00B85741">
        <w:t>Framework</w:t>
      </w:r>
      <w:r w:rsidR="00B85741" w:rsidRPr="00B85741">
        <w:rPr>
          <w:lang w:val="el-GR"/>
        </w:rPr>
        <w:t xml:space="preserve"> </w:t>
      </w:r>
      <w:r w:rsidR="00B85741">
        <w:rPr>
          <w:lang w:val="el-GR"/>
        </w:rPr>
        <w:t xml:space="preserve">για </w:t>
      </w:r>
      <w:r w:rsidR="00B85741">
        <w:t>AR</w:t>
      </w:r>
      <w:r w:rsidR="00B85741" w:rsidRPr="00B85741">
        <w:rPr>
          <w:lang w:val="el-GR"/>
        </w:rPr>
        <w:t xml:space="preserve"> </w:t>
      </w:r>
      <w:r>
        <w:t>back</w:t>
      </w:r>
      <w:r w:rsidRPr="003B469D">
        <w:rPr>
          <w:lang w:val="el-GR"/>
        </w:rPr>
        <w:t>-</w:t>
      </w:r>
      <w:r>
        <w:t>end</w:t>
      </w:r>
      <w:r w:rsidRPr="003B469D">
        <w:rPr>
          <w:lang w:val="el-GR"/>
        </w:rPr>
        <w:t xml:space="preserve"> </w:t>
      </w:r>
      <w:r>
        <w:t>service</w:t>
      </w:r>
      <w:r w:rsidRPr="003B469D">
        <w:rPr>
          <w:lang w:val="el-GR"/>
        </w:rPr>
        <w:t xml:space="preserve"> &amp; </w:t>
      </w:r>
      <w:r>
        <w:t>Controllers</w:t>
      </w:r>
      <w:r w:rsidRPr="003B469D">
        <w:rPr>
          <w:lang w:val="el-GR"/>
        </w:rPr>
        <w:t xml:space="preserve"> </w:t>
      </w:r>
      <w:r w:rsidR="000D035B">
        <w:rPr>
          <w:lang w:val="el-GR"/>
        </w:rPr>
        <w:t>και</w:t>
      </w:r>
      <w:r>
        <w:rPr>
          <w:lang w:val="el-GR"/>
        </w:rPr>
        <w:t xml:space="preserve"> μία βάση δεδομένων για </w:t>
      </w:r>
      <w:r>
        <w:t>Non</w:t>
      </w:r>
      <w:r w:rsidRPr="003B469D">
        <w:rPr>
          <w:lang w:val="el-GR"/>
        </w:rPr>
        <w:t>-</w:t>
      </w:r>
      <w:r>
        <w:t>volatile</w:t>
      </w:r>
      <w:r w:rsidRPr="003B469D">
        <w:rPr>
          <w:lang w:val="el-GR"/>
        </w:rPr>
        <w:t xml:space="preserve"> </w:t>
      </w:r>
      <w:r>
        <w:rPr>
          <w:lang w:val="el-GR"/>
        </w:rPr>
        <w:t>αποθήκευση δεδομένων</w:t>
      </w:r>
      <w:r w:rsidRPr="003B469D">
        <w:rPr>
          <w:lang w:val="el-GR"/>
        </w:rPr>
        <w:t xml:space="preserve"> </w:t>
      </w:r>
      <w:r>
        <w:rPr>
          <w:lang w:val="el-GR"/>
        </w:rPr>
        <w:t xml:space="preserve">που σημαίνει ότι η εφαρμογή θα λειτουργεί σαν </w:t>
      </w:r>
      <w:r>
        <w:t>front</w:t>
      </w:r>
      <w:r w:rsidRPr="003B469D">
        <w:rPr>
          <w:lang w:val="el-GR"/>
        </w:rPr>
        <w:t>-</w:t>
      </w:r>
      <w:r>
        <w:t>end</w:t>
      </w:r>
      <w:r w:rsidRPr="003B469D">
        <w:rPr>
          <w:lang w:val="el-GR"/>
        </w:rPr>
        <w:t xml:space="preserve"> </w:t>
      </w:r>
      <w:r>
        <w:rPr>
          <w:lang w:val="el-GR"/>
        </w:rPr>
        <w:t xml:space="preserve">θα την χειρίζεται ο εκάστοτε χρήστης </w:t>
      </w:r>
      <w:r w:rsidR="00B85741">
        <w:rPr>
          <w:lang w:val="el-GR"/>
        </w:rPr>
        <w:t xml:space="preserve">βρίσκοντας ένα κάθετο πλάνο κατόπιν τοποθετώντας το </w:t>
      </w:r>
      <w:r w:rsidR="00B85741">
        <w:t>Dartboard</w:t>
      </w:r>
      <w:r w:rsidR="00B85741" w:rsidRPr="00B85741">
        <w:rPr>
          <w:lang w:val="el-GR"/>
        </w:rPr>
        <w:t xml:space="preserve"> </w:t>
      </w:r>
      <w:r w:rsidR="00B85741">
        <w:rPr>
          <w:lang w:val="el-GR"/>
        </w:rPr>
        <w:t>ενώ το νέο σκορ θα εισάγεται μετά από</w:t>
      </w:r>
      <w:r>
        <w:rPr>
          <w:lang w:val="el-GR"/>
        </w:rPr>
        <w:t xml:space="preserve"> </w:t>
      </w:r>
      <w:r w:rsidR="003A4BBE">
        <w:rPr>
          <w:lang w:val="el-GR"/>
        </w:rPr>
        <w:t>αίτημα</w:t>
      </w:r>
      <w:r>
        <w:rPr>
          <w:lang w:val="el-GR"/>
        </w:rPr>
        <w:t xml:space="preserve"> στο </w:t>
      </w:r>
      <w:r>
        <w:t>back</w:t>
      </w:r>
      <w:r w:rsidRPr="003B469D">
        <w:rPr>
          <w:lang w:val="el-GR"/>
        </w:rPr>
        <w:t>-</w:t>
      </w:r>
      <w:r>
        <w:t>end</w:t>
      </w:r>
      <w:r w:rsidRPr="003B469D">
        <w:rPr>
          <w:lang w:val="el-GR"/>
        </w:rPr>
        <w:t xml:space="preserve"> </w:t>
      </w:r>
      <w:r>
        <w:t>service</w:t>
      </w:r>
      <w:r w:rsidRPr="003B469D">
        <w:rPr>
          <w:lang w:val="el-GR"/>
        </w:rPr>
        <w:t xml:space="preserve"> </w:t>
      </w:r>
      <w:r>
        <w:rPr>
          <w:lang w:val="el-GR"/>
        </w:rPr>
        <w:t xml:space="preserve">ώστε να εκχωρηθεί άδειας αποθήκευσης τους σε μόνιμα μέρη αποθηκεύσεις δομής. </w:t>
      </w:r>
    </w:p>
    <w:p w14:paraId="0FD77FC1" w14:textId="5FC96A40" w:rsidR="003A4BBE" w:rsidRPr="00B85741" w:rsidRDefault="003A4BBE" w:rsidP="006161FB">
      <w:pPr>
        <w:rPr>
          <w:lang w:val="el-GR"/>
        </w:rPr>
      </w:pPr>
      <w:r>
        <w:rPr>
          <w:lang w:val="el-GR"/>
        </w:rPr>
        <w:lastRenderedPageBreak/>
        <w:t>Η φυσική υποδομή θα πρέπει να λάβει χώρα</w:t>
      </w:r>
      <w:r w:rsidR="00B85741">
        <w:rPr>
          <w:lang w:val="el-GR"/>
        </w:rPr>
        <w:t xml:space="preserve"> τοπικά στο κινητό</w:t>
      </w:r>
      <w:r w:rsidRPr="003A4BBE">
        <w:rPr>
          <w:lang w:val="el-GR"/>
        </w:rPr>
        <w:t xml:space="preserve"> </w:t>
      </w:r>
      <w:r>
        <w:rPr>
          <w:lang w:val="el-GR"/>
        </w:rPr>
        <w:t xml:space="preserve">καθώς να τηρηθεί </w:t>
      </w:r>
      <w:r w:rsidR="002A031D">
        <w:rPr>
          <w:lang w:val="el-GR"/>
        </w:rPr>
        <w:t xml:space="preserve">ή </w:t>
      </w:r>
      <w:r w:rsidR="00C51843">
        <w:rPr>
          <w:lang w:val="el-GR"/>
        </w:rPr>
        <w:t>μη-</w:t>
      </w:r>
      <w:r>
        <w:rPr>
          <w:lang w:val="el-GR"/>
        </w:rPr>
        <w:t xml:space="preserve">αμελητέα αποθήκευση δεδομένων για να υπάρξει </w:t>
      </w:r>
      <w:r>
        <w:t>Confidentiality</w:t>
      </w:r>
      <w:r w:rsidRPr="003A4BBE">
        <w:rPr>
          <w:lang w:val="el-GR"/>
        </w:rPr>
        <w:t xml:space="preserve">, </w:t>
      </w:r>
      <w:r>
        <w:t>availability</w:t>
      </w:r>
      <w:r w:rsidRPr="003A4BBE">
        <w:rPr>
          <w:lang w:val="el-GR"/>
        </w:rPr>
        <w:t xml:space="preserve">, </w:t>
      </w:r>
      <w:r>
        <w:t>reliability</w:t>
      </w:r>
      <w:r w:rsidRPr="003A4BBE">
        <w:rPr>
          <w:lang w:val="el-GR"/>
        </w:rPr>
        <w:t xml:space="preserve">, </w:t>
      </w:r>
      <w:r>
        <w:t>Integrity</w:t>
      </w:r>
      <w:r w:rsidR="00B85741">
        <w:rPr>
          <w:lang w:val="el-GR"/>
        </w:rPr>
        <w:t xml:space="preserve"> λόγο </w:t>
      </w:r>
      <w:r w:rsidR="00B85741">
        <w:t>privacy</w:t>
      </w:r>
      <w:r w:rsidR="00B85741" w:rsidRPr="00B85741">
        <w:rPr>
          <w:lang w:val="el-GR"/>
        </w:rPr>
        <w:t xml:space="preserve"> </w:t>
      </w:r>
      <w:r w:rsidR="00B85741">
        <w:t>issues</w:t>
      </w:r>
      <w:r w:rsidR="00B85741" w:rsidRPr="00B85741">
        <w:rPr>
          <w:lang w:val="el-GR"/>
        </w:rPr>
        <w:t xml:space="preserve"> </w:t>
      </w:r>
      <w:r w:rsidR="00B85741">
        <w:rPr>
          <w:lang w:val="el-GR"/>
        </w:rPr>
        <w:t xml:space="preserve">όπως </w:t>
      </w:r>
      <w:r w:rsidR="00B85741">
        <w:t>access</w:t>
      </w:r>
      <w:r w:rsidR="00B85741" w:rsidRPr="00B85741">
        <w:rPr>
          <w:lang w:val="el-GR"/>
        </w:rPr>
        <w:t xml:space="preserve"> </w:t>
      </w:r>
      <w:r w:rsidR="00B85741">
        <w:t>to</w:t>
      </w:r>
      <w:r w:rsidR="00B85741" w:rsidRPr="00B85741">
        <w:rPr>
          <w:lang w:val="el-GR"/>
        </w:rPr>
        <w:t xml:space="preserve"> </w:t>
      </w:r>
      <w:r w:rsidR="00B85741">
        <w:t>phone</w:t>
      </w:r>
      <w:r w:rsidR="00B85741" w:rsidRPr="00B85741">
        <w:rPr>
          <w:lang w:val="el-GR"/>
        </w:rPr>
        <w:t xml:space="preserve"> </w:t>
      </w:r>
      <w:r w:rsidR="00B85741">
        <w:t>resources</w:t>
      </w:r>
      <w:r w:rsidR="00B85741" w:rsidRPr="00B85741">
        <w:rPr>
          <w:lang w:val="el-GR"/>
        </w:rPr>
        <w:t>.</w:t>
      </w:r>
    </w:p>
    <w:p w14:paraId="4280391C" w14:textId="4D0F86CF" w:rsidR="00172B32" w:rsidRDefault="00172B32" w:rsidP="006161FB">
      <w:pPr>
        <w:rPr>
          <w:lang w:val="el-GR"/>
        </w:rPr>
      </w:pPr>
      <w:r>
        <w:rPr>
          <w:lang w:val="el-GR"/>
        </w:rPr>
        <w:t xml:space="preserve">Η χρήση τεχνολογιών αναφέρεται εδώ -&gt; </w:t>
      </w:r>
      <w:r>
        <w:rPr>
          <w:lang w:val="el-GR"/>
        </w:rPr>
        <w:fldChar w:fldCharType="begin"/>
      </w:r>
      <w:r>
        <w:rPr>
          <w:lang w:val="el-GR"/>
        </w:rPr>
        <w:instrText xml:space="preserve"> REF _Ref100824647 \h </w:instrText>
      </w:r>
      <w:r>
        <w:rPr>
          <w:lang w:val="el-GR"/>
        </w:rPr>
      </w:r>
      <w:r>
        <w:rPr>
          <w:lang w:val="el-GR"/>
        </w:rPr>
        <w:fldChar w:fldCharType="separate"/>
      </w:r>
      <w:r>
        <w:t>Technologic</w:t>
      </w:r>
      <w:r w:rsidRPr="00172B32">
        <w:rPr>
          <w:lang w:val="el-GR"/>
        </w:rPr>
        <w:t xml:space="preserve"> </w:t>
      </w:r>
      <w:r>
        <w:t>Approach</w:t>
      </w:r>
      <w:r>
        <w:rPr>
          <w:lang w:val="el-GR"/>
        </w:rPr>
        <w:fldChar w:fldCharType="end"/>
      </w:r>
    </w:p>
    <w:p w14:paraId="6CF64651" w14:textId="2569824A" w:rsidR="001C26AE" w:rsidRDefault="00176554" w:rsidP="001C26AE">
      <w:pPr>
        <w:pStyle w:val="Heading2"/>
        <w:rPr>
          <w:lang w:val="el-GR"/>
        </w:rPr>
      </w:pPr>
      <w:bookmarkStart w:id="33" w:name="_Toc103260749"/>
      <w:r>
        <w:rPr>
          <w:lang w:val="el-GR"/>
        </w:rPr>
        <w:t>Μεθοδολογία</w:t>
      </w:r>
      <w:bookmarkEnd w:id="33"/>
    </w:p>
    <w:p w14:paraId="5BB811FE" w14:textId="5CAB3DD9" w:rsidR="005B62F5" w:rsidRPr="005B62F5" w:rsidRDefault="005B62F5" w:rsidP="005B62F5">
      <w:pPr>
        <w:rPr>
          <w:u w:val="single"/>
          <w:lang w:val="el-GR"/>
        </w:rPr>
      </w:pPr>
      <w:r w:rsidRPr="005B62F5">
        <w:rPr>
          <w:u w:val="single"/>
          <w:lang w:val="el-GR"/>
        </w:rPr>
        <w:t>Επιλογή</w:t>
      </w:r>
      <w:r w:rsidR="0039434F">
        <w:rPr>
          <w:u w:val="single"/>
          <w:lang w:val="el-GR"/>
        </w:rPr>
        <w:t xml:space="preserve"> </w:t>
      </w:r>
      <w:r w:rsidR="00070F1A">
        <w:rPr>
          <w:u w:val="single"/>
          <w:lang w:val="el-GR"/>
        </w:rPr>
        <w:t xml:space="preserve">Οικοσυστήματος &amp; </w:t>
      </w:r>
      <w:r w:rsidR="0039434F">
        <w:rPr>
          <w:u w:val="single"/>
        </w:rPr>
        <w:t>SDK</w:t>
      </w:r>
      <w:r w:rsidRPr="005B62F5">
        <w:rPr>
          <w:u w:val="single"/>
          <w:lang w:val="el-GR"/>
        </w:rPr>
        <w:t>:</w:t>
      </w:r>
    </w:p>
    <w:p w14:paraId="0293B2AB" w14:textId="77A49623" w:rsidR="001C26AE" w:rsidRPr="001C26AE" w:rsidRDefault="001C26AE" w:rsidP="001C26AE">
      <w:pPr>
        <w:pStyle w:val="Heading3"/>
        <w:rPr>
          <w:rFonts w:asciiTheme="minorHAnsi" w:hAnsiTheme="minorHAnsi"/>
          <w:color w:val="auto"/>
          <w:lang w:val="el-GR"/>
        </w:rPr>
      </w:pPr>
      <w:r>
        <w:rPr>
          <w:rFonts w:asciiTheme="minorHAnsi" w:hAnsiTheme="minorHAnsi"/>
          <w:color w:val="auto"/>
          <w:lang w:val="el-GR"/>
        </w:rPr>
        <w:t xml:space="preserve">Η Επιλογή ενός </w:t>
      </w:r>
      <w:r>
        <w:rPr>
          <w:rFonts w:asciiTheme="minorHAnsi" w:hAnsiTheme="minorHAnsi"/>
          <w:color w:val="auto"/>
        </w:rPr>
        <w:t>SDK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πρέπει να γίνει με βάση τι οικοσύστημα που το περιβάλλει. Μέσα από πληθώρα επιλογών όπως </w:t>
      </w:r>
      <w:r>
        <w:rPr>
          <w:rFonts w:asciiTheme="minorHAnsi" w:hAnsiTheme="minorHAnsi"/>
          <w:color w:val="auto"/>
        </w:rPr>
        <w:t>Android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Studio</w:t>
      </w:r>
      <w:r w:rsidRPr="000F50F7">
        <w:rPr>
          <w:rFonts w:asciiTheme="minorHAnsi" w:hAnsiTheme="minorHAnsi"/>
          <w:color w:val="auto"/>
          <w:lang w:val="el-GR"/>
        </w:rPr>
        <w:t xml:space="preserve">, </w:t>
      </w:r>
      <w:r>
        <w:rPr>
          <w:rFonts w:asciiTheme="minorHAnsi" w:hAnsiTheme="minorHAnsi"/>
          <w:color w:val="auto"/>
        </w:rPr>
        <w:t>Unreal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Engine</w:t>
      </w:r>
      <w:r w:rsidRPr="000F50F7">
        <w:rPr>
          <w:rFonts w:asciiTheme="minorHAnsi" w:hAnsiTheme="minorHAnsi"/>
          <w:color w:val="auto"/>
          <w:lang w:val="el-GR"/>
        </w:rPr>
        <w:t xml:space="preserve">, </w:t>
      </w:r>
      <w:r>
        <w:rPr>
          <w:rFonts w:asciiTheme="minorHAnsi" w:hAnsiTheme="minorHAnsi"/>
          <w:color w:val="auto"/>
        </w:rPr>
        <w:t>Unity</w:t>
      </w:r>
      <w:r w:rsidRPr="000F50F7">
        <w:rPr>
          <w:rFonts w:asciiTheme="minorHAnsi" w:hAnsiTheme="minorHAnsi"/>
          <w:color w:val="auto"/>
          <w:lang w:val="el-GR"/>
        </w:rPr>
        <w:t xml:space="preserve">, </w:t>
      </w:r>
      <w:r>
        <w:rPr>
          <w:rFonts w:asciiTheme="minorHAnsi" w:hAnsiTheme="minorHAnsi"/>
          <w:color w:val="auto"/>
          <w:lang w:val="el-GR"/>
        </w:rPr>
        <w:t xml:space="preserve">η καλύτερη επιλογή αναδείχτηκε η </w:t>
      </w:r>
      <w:r>
        <w:rPr>
          <w:rFonts w:asciiTheme="minorHAnsi" w:hAnsiTheme="minorHAnsi"/>
          <w:color w:val="auto"/>
        </w:rPr>
        <w:t>Unity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γιατί παρέχει ένα δικό της </w:t>
      </w:r>
      <w:r>
        <w:rPr>
          <w:rFonts w:asciiTheme="minorHAnsi" w:hAnsiTheme="minorHAnsi"/>
          <w:color w:val="auto"/>
        </w:rPr>
        <w:t>non</w:t>
      </w:r>
      <w:r w:rsidRPr="000F50F7">
        <w:rPr>
          <w:rFonts w:asciiTheme="minorHAnsi" w:hAnsiTheme="minorHAnsi"/>
          <w:color w:val="auto"/>
          <w:lang w:val="el-GR"/>
        </w:rPr>
        <w:t>-</w:t>
      </w:r>
      <w:r>
        <w:rPr>
          <w:rFonts w:asciiTheme="minorHAnsi" w:hAnsiTheme="minorHAnsi"/>
          <w:color w:val="auto"/>
        </w:rPr>
        <w:t>license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framework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 w:rsidR="00497A3C">
        <w:rPr>
          <w:rFonts w:asciiTheme="minorHAnsi" w:hAnsiTheme="minorHAnsi"/>
          <w:color w:val="auto"/>
        </w:rPr>
        <w:t>High</w:t>
      </w:r>
      <w:r w:rsidR="00497A3C" w:rsidRPr="00497A3C">
        <w:rPr>
          <w:rFonts w:asciiTheme="minorHAnsi" w:hAnsiTheme="minorHAnsi"/>
          <w:color w:val="auto"/>
          <w:lang w:val="el-GR"/>
        </w:rPr>
        <w:t xml:space="preserve"> </w:t>
      </w:r>
      <w:r w:rsidR="00497A3C">
        <w:rPr>
          <w:rFonts w:asciiTheme="minorHAnsi" w:hAnsiTheme="minorHAnsi"/>
          <w:color w:val="auto"/>
        </w:rPr>
        <w:t>Level</w:t>
      </w:r>
      <w:r w:rsidR="00497A3C" w:rsidRPr="00497A3C">
        <w:rPr>
          <w:rFonts w:asciiTheme="minorHAnsi" w:hAnsiTheme="minorHAnsi"/>
          <w:color w:val="auto"/>
          <w:lang w:val="el-GR"/>
        </w:rPr>
        <w:t xml:space="preserve"> </w:t>
      </w:r>
      <w:r w:rsidR="008225C3">
        <w:rPr>
          <w:rFonts w:asciiTheme="minorHAnsi" w:hAnsiTheme="minorHAnsi"/>
          <w:color w:val="auto"/>
        </w:rPr>
        <w:t>Interface</w:t>
      </w:r>
      <w:r w:rsidR="008225C3" w:rsidRPr="008225C3">
        <w:rPr>
          <w:rFonts w:asciiTheme="minorHAnsi" w:hAnsiTheme="minorHAnsi"/>
          <w:color w:val="auto"/>
          <w:lang w:val="el-GR"/>
        </w:rPr>
        <w:t xml:space="preserve"> </w:t>
      </w:r>
      <w:r w:rsidR="008225C3">
        <w:rPr>
          <w:rFonts w:asciiTheme="minorHAnsi" w:hAnsiTheme="minorHAnsi"/>
          <w:color w:val="auto"/>
        </w:rPr>
        <w:t>Subsystem</w:t>
      </w:r>
      <w:r w:rsidR="008225C3" w:rsidRPr="008225C3">
        <w:rPr>
          <w:rFonts w:asciiTheme="minorHAnsi" w:hAnsiTheme="minorHAnsi"/>
          <w:color w:val="auto"/>
          <w:lang w:val="el-GR"/>
        </w:rPr>
        <w:t xml:space="preserve"> </w:t>
      </w:r>
      <w:r w:rsidR="00497A3C">
        <w:rPr>
          <w:rFonts w:asciiTheme="minorHAnsi" w:hAnsiTheme="minorHAnsi"/>
          <w:color w:val="auto"/>
          <w:lang w:val="el-GR"/>
        </w:rPr>
        <w:t>(</w:t>
      </w:r>
      <w:r w:rsidR="00497A3C">
        <w:rPr>
          <w:rFonts w:asciiTheme="minorHAnsi" w:hAnsiTheme="minorHAnsi"/>
          <w:color w:val="auto"/>
        </w:rPr>
        <w:t>ARFoundation</w:t>
      </w:r>
      <w:r w:rsidR="00497A3C" w:rsidRPr="00497A3C">
        <w:rPr>
          <w:rFonts w:asciiTheme="minorHAnsi" w:hAnsiTheme="minorHAnsi"/>
          <w:color w:val="auto"/>
          <w:lang w:val="el-GR"/>
        </w:rPr>
        <w:t xml:space="preserve">) </w:t>
      </w:r>
      <w:r>
        <w:rPr>
          <w:rFonts w:asciiTheme="minorHAnsi" w:hAnsiTheme="minorHAnsi"/>
          <w:color w:val="auto"/>
          <w:lang w:val="el-GR"/>
        </w:rPr>
        <w:t xml:space="preserve">το οποίο είναι </w:t>
      </w:r>
      <w:r>
        <w:rPr>
          <w:rFonts w:asciiTheme="minorHAnsi" w:hAnsiTheme="minorHAnsi"/>
          <w:color w:val="auto"/>
        </w:rPr>
        <w:t>abstracted</w:t>
      </w:r>
      <w:r w:rsidRPr="000F50F7">
        <w:rPr>
          <w:rFonts w:asciiTheme="minorHAnsi" w:hAnsiTheme="minorHAnsi"/>
          <w:color w:val="auto"/>
          <w:lang w:val="el-GR"/>
        </w:rPr>
        <w:t xml:space="preserve"> (</w:t>
      </w:r>
      <w:r>
        <w:rPr>
          <w:rFonts w:asciiTheme="minorHAnsi" w:hAnsiTheme="minorHAnsi"/>
          <w:color w:val="auto"/>
        </w:rPr>
        <w:t>interface</w:t>
      </w:r>
      <w:r w:rsidRPr="000F50F7">
        <w:rPr>
          <w:rFonts w:asciiTheme="minorHAnsi" w:hAnsiTheme="minorHAnsi"/>
          <w:color w:val="auto"/>
          <w:lang w:val="el-GR"/>
        </w:rPr>
        <w:t xml:space="preserve"> &amp; </w:t>
      </w:r>
      <w:r>
        <w:rPr>
          <w:rFonts w:asciiTheme="minorHAnsi" w:hAnsiTheme="minorHAnsi"/>
          <w:color w:val="auto"/>
        </w:rPr>
        <w:t>not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implementation</w:t>
      </w:r>
      <w:r w:rsidRPr="000F50F7">
        <w:rPr>
          <w:rFonts w:asciiTheme="minorHAnsi" w:hAnsiTheme="minorHAnsi"/>
          <w:color w:val="auto"/>
          <w:lang w:val="el-GR"/>
        </w:rPr>
        <w:t xml:space="preserve">) </w:t>
      </w:r>
      <w:r>
        <w:rPr>
          <w:rFonts w:asciiTheme="minorHAnsi" w:hAnsiTheme="minorHAnsi"/>
          <w:color w:val="auto"/>
          <w:lang w:val="el-GR"/>
        </w:rPr>
        <w:t xml:space="preserve">για την δημιουργία είτε σε </w:t>
      </w:r>
      <w:r>
        <w:rPr>
          <w:rFonts w:asciiTheme="minorHAnsi" w:hAnsiTheme="minorHAnsi"/>
          <w:color w:val="auto"/>
        </w:rPr>
        <w:t>Android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είτε σε </w:t>
      </w:r>
      <w:r>
        <w:rPr>
          <w:rFonts w:asciiTheme="minorHAnsi" w:hAnsiTheme="minorHAnsi"/>
          <w:color w:val="auto"/>
        </w:rPr>
        <w:t>IOS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AR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app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>–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Code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Once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Run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Everywhere</w:t>
      </w:r>
      <w:r w:rsidRPr="000F50F7">
        <w:rPr>
          <w:rFonts w:asciiTheme="minorHAnsi" w:hAnsiTheme="minorHAnsi"/>
          <w:color w:val="auto"/>
          <w:lang w:val="el-GR"/>
        </w:rPr>
        <w:t xml:space="preserve">. </w:t>
      </w:r>
      <w:r>
        <w:rPr>
          <w:rFonts w:asciiTheme="minorHAnsi" w:hAnsiTheme="minorHAnsi"/>
          <w:color w:val="auto"/>
          <w:lang w:val="el-GR"/>
        </w:rPr>
        <w:t xml:space="preserve">Οι υπόλοιπες επιλογές θα ήταν κατευθείαν προγραμματισμός σε </w:t>
      </w:r>
      <w:r>
        <w:rPr>
          <w:rFonts w:asciiTheme="minorHAnsi" w:hAnsiTheme="minorHAnsi"/>
          <w:color w:val="auto"/>
        </w:rPr>
        <w:t>Low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level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SDK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όπως </w:t>
      </w:r>
      <w:r>
        <w:rPr>
          <w:rFonts w:asciiTheme="minorHAnsi" w:hAnsiTheme="minorHAnsi"/>
          <w:color w:val="auto"/>
        </w:rPr>
        <w:t>ARCore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για </w:t>
      </w:r>
      <w:r>
        <w:rPr>
          <w:rFonts w:asciiTheme="minorHAnsi" w:hAnsiTheme="minorHAnsi"/>
          <w:color w:val="auto"/>
        </w:rPr>
        <w:t>Android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και ξεχωριστό κώδικα για </w:t>
      </w:r>
      <w:r>
        <w:rPr>
          <w:rFonts w:asciiTheme="minorHAnsi" w:hAnsiTheme="minorHAnsi"/>
          <w:color w:val="auto"/>
        </w:rPr>
        <w:t>ARKit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IOS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αλλά λόγο της νέας τεχνολογίας και συνεχείς ενημερώσεις δεν είναι πολύ ώριμα τα </w:t>
      </w:r>
      <w:r>
        <w:rPr>
          <w:rFonts w:asciiTheme="minorHAnsi" w:hAnsiTheme="minorHAnsi"/>
          <w:color w:val="auto"/>
        </w:rPr>
        <w:t>framework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>από άποψη αρχιτεκτονική και επεκτασιμότητας αλλά είναι σε ερευνητικό πειραματικό στάδιο πρά</w:t>
      </w:r>
      <w:r w:rsidR="003C0FE0">
        <w:rPr>
          <w:rFonts w:asciiTheme="minorHAnsi" w:hAnsiTheme="minorHAnsi"/>
          <w:color w:val="auto"/>
          <w:lang w:val="el-GR"/>
        </w:rPr>
        <w:t>γ</w:t>
      </w:r>
      <w:r>
        <w:rPr>
          <w:rFonts w:asciiTheme="minorHAnsi" w:hAnsiTheme="minorHAnsi"/>
          <w:color w:val="auto"/>
          <w:lang w:val="el-GR"/>
        </w:rPr>
        <w:t xml:space="preserve">μα που δημιουργεί «σπάσιμο του κώδικα» ακόμα και μέσα από ένα </w:t>
      </w:r>
      <w:r>
        <w:rPr>
          <w:rFonts w:asciiTheme="minorHAnsi" w:hAnsiTheme="minorHAnsi"/>
          <w:color w:val="auto"/>
        </w:rPr>
        <w:t>Minor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update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του εκάστοτε </w:t>
      </w:r>
      <w:r>
        <w:rPr>
          <w:rFonts w:asciiTheme="minorHAnsi" w:hAnsiTheme="minorHAnsi"/>
          <w:color w:val="auto"/>
        </w:rPr>
        <w:t>SDK</w:t>
      </w:r>
      <w:r>
        <w:rPr>
          <w:rFonts w:asciiTheme="minorHAnsi" w:hAnsiTheme="minorHAnsi"/>
          <w:color w:val="auto"/>
          <w:lang w:val="el-GR"/>
        </w:rPr>
        <w:t xml:space="preserve">. Για αυτό το λόγο το </w:t>
      </w:r>
      <w:r>
        <w:rPr>
          <w:rFonts w:asciiTheme="minorHAnsi" w:hAnsiTheme="minorHAnsi"/>
          <w:color w:val="auto"/>
        </w:rPr>
        <w:t>Framework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ARFoundation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της </w:t>
      </w:r>
      <w:r>
        <w:rPr>
          <w:rFonts w:asciiTheme="minorHAnsi" w:hAnsiTheme="minorHAnsi"/>
          <w:color w:val="auto"/>
        </w:rPr>
        <w:t>Unity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που είναι </w:t>
      </w:r>
      <w:r>
        <w:rPr>
          <w:rFonts w:asciiTheme="minorHAnsi" w:hAnsiTheme="minorHAnsi"/>
          <w:color w:val="auto"/>
        </w:rPr>
        <w:t>abstracted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είναι ένα </w:t>
      </w:r>
      <w:r>
        <w:rPr>
          <w:rFonts w:asciiTheme="minorHAnsi" w:hAnsiTheme="minorHAnsi"/>
          <w:color w:val="auto"/>
        </w:rPr>
        <w:t>Interface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που ο τελικός </w:t>
      </w:r>
      <w:r>
        <w:rPr>
          <w:rFonts w:asciiTheme="minorHAnsi" w:hAnsiTheme="minorHAnsi"/>
          <w:color w:val="auto"/>
        </w:rPr>
        <w:t>developer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αρκεί να φτιάξει μόνο ένα κώδικα και η ίδια η </w:t>
      </w:r>
      <w:r>
        <w:rPr>
          <w:rFonts w:asciiTheme="minorHAnsi" w:hAnsiTheme="minorHAnsi"/>
          <w:color w:val="auto"/>
        </w:rPr>
        <w:t>unity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μετά αναλαμβάνει τα </w:t>
      </w:r>
      <w:r>
        <w:rPr>
          <w:rFonts w:asciiTheme="minorHAnsi" w:hAnsiTheme="minorHAnsi"/>
          <w:color w:val="auto"/>
        </w:rPr>
        <w:t>Low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level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χαρακτηριστικά πως και τι μετά από κάθε </w:t>
      </w:r>
      <w:r>
        <w:rPr>
          <w:rFonts w:asciiTheme="minorHAnsi" w:hAnsiTheme="minorHAnsi"/>
          <w:color w:val="auto"/>
        </w:rPr>
        <w:t>update</w:t>
      </w:r>
      <w:r w:rsidRPr="000F50F7">
        <w:rPr>
          <w:rFonts w:asciiTheme="minorHAnsi" w:hAnsiTheme="minorHAnsi"/>
          <w:color w:val="auto"/>
          <w:lang w:val="el-GR"/>
        </w:rPr>
        <w:t>.</w:t>
      </w:r>
    </w:p>
    <w:p w14:paraId="32CD21BA" w14:textId="07622CE3" w:rsidR="001C26AE" w:rsidRDefault="00407D1A" w:rsidP="001C26AE">
      <w:pPr>
        <w:rPr>
          <w:u w:val="single"/>
        </w:rPr>
      </w:pPr>
      <w:r>
        <w:rPr>
          <w:u w:val="single"/>
        </w:rPr>
        <w:t>Compile:</w:t>
      </w:r>
    </w:p>
    <w:p w14:paraId="5C60A58E" w14:textId="7221D264" w:rsidR="00407D1A" w:rsidRPr="00407D1A" w:rsidRDefault="00407D1A" w:rsidP="001C26AE">
      <w:pPr>
        <w:rPr>
          <w:lang w:val="el-GR"/>
        </w:rPr>
      </w:pPr>
      <w:r>
        <w:rPr>
          <w:lang w:val="el-GR"/>
        </w:rPr>
        <w:t>Η</w:t>
      </w:r>
      <w:r w:rsidRPr="00407D1A">
        <w:t xml:space="preserve"> </w:t>
      </w:r>
      <w:r>
        <w:rPr>
          <w:lang w:val="el-GR"/>
        </w:rPr>
        <w:t>Εφαρμογή</w:t>
      </w:r>
      <w:r w:rsidRPr="00407D1A">
        <w:t xml:space="preserve"> </w:t>
      </w:r>
      <w:r>
        <w:rPr>
          <w:lang w:val="el-GR"/>
        </w:rPr>
        <w:t>περιέχει</w:t>
      </w:r>
      <w:r w:rsidRPr="00407D1A">
        <w:t xml:space="preserve"> </w:t>
      </w:r>
      <w:r>
        <w:t>False</w:t>
      </w:r>
      <w:r w:rsidRPr="00407D1A">
        <w:t xml:space="preserve"> </w:t>
      </w:r>
      <w:r>
        <w:t>Positives</w:t>
      </w:r>
      <w:r w:rsidRPr="00407D1A">
        <w:t xml:space="preserve"> </w:t>
      </w:r>
      <w:r>
        <w:rPr>
          <w:lang w:val="el-GR"/>
        </w:rPr>
        <w:t>ως</w:t>
      </w:r>
      <w:r w:rsidRPr="00407D1A">
        <w:t xml:space="preserve"> </w:t>
      </w:r>
      <w:r>
        <w:rPr>
          <w:lang w:val="el-GR"/>
        </w:rPr>
        <w:t>προς</w:t>
      </w:r>
      <w:r w:rsidRPr="00407D1A">
        <w:t xml:space="preserve"> </w:t>
      </w:r>
      <w:r>
        <w:t>warnings</w:t>
      </w:r>
      <w:r w:rsidRPr="00407D1A">
        <w:t>/</w:t>
      </w:r>
      <w:r>
        <w:t xml:space="preserve">errors compilation </w:t>
      </w:r>
      <w:r>
        <w:rPr>
          <w:lang w:val="el-GR"/>
        </w:rPr>
        <w:t>λόγο</w:t>
      </w:r>
      <w:r w:rsidRPr="00407D1A">
        <w:t xml:space="preserve"> </w:t>
      </w:r>
      <w:r>
        <w:t xml:space="preserve">Bugs </w:t>
      </w:r>
      <w:r>
        <w:rPr>
          <w:lang w:val="el-GR"/>
        </w:rPr>
        <w:t>της</w:t>
      </w:r>
      <w:r w:rsidRPr="00407D1A">
        <w:t xml:space="preserve"> </w:t>
      </w:r>
      <w:r>
        <w:t xml:space="preserve">Engine </w:t>
      </w:r>
      <w:r>
        <w:rPr>
          <w:lang w:val="el-GR"/>
        </w:rPr>
        <w:t>ωστόσο</w:t>
      </w:r>
      <w:r w:rsidRPr="00407D1A">
        <w:t xml:space="preserve"> </w:t>
      </w:r>
      <w:r>
        <w:rPr>
          <w:lang w:val="el-GR"/>
        </w:rPr>
        <w:t>γίνεται</w:t>
      </w:r>
      <w:r w:rsidRPr="00407D1A">
        <w:t xml:space="preserve"> </w:t>
      </w:r>
      <w:r>
        <w:t xml:space="preserve">compile/build </w:t>
      </w:r>
      <w:r>
        <w:rPr>
          <w:lang w:val="el-GR"/>
        </w:rPr>
        <w:t>κανονικά</w:t>
      </w:r>
      <w:r w:rsidRPr="00407D1A">
        <w:t xml:space="preserve"> </w:t>
      </w:r>
      <w:r>
        <w:rPr>
          <w:lang w:val="el-GR"/>
        </w:rPr>
        <w:t>διότι</w:t>
      </w:r>
      <w:r w:rsidRPr="00407D1A">
        <w:t xml:space="preserve"> </w:t>
      </w:r>
      <w:r>
        <w:rPr>
          <w:lang w:val="el-GR"/>
        </w:rPr>
        <w:t>όπως</w:t>
      </w:r>
      <w:r w:rsidRPr="00407D1A">
        <w:t xml:space="preserve"> </w:t>
      </w:r>
      <w:r>
        <w:rPr>
          <w:lang w:val="el-GR"/>
        </w:rPr>
        <w:t>αναφέραμε</w:t>
      </w:r>
      <w:r w:rsidRPr="00407D1A">
        <w:t xml:space="preserve"> </w:t>
      </w:r>
      <w:r>
        <w:rPr>
          <w:lang w:val="el-GR"/>
        </w:rPr>
        <w:t>είναι</w:t>
      </w:r>
      <w:r w:rsidRPr="00407D1A">
        <w:t xml:space="preserve"> </w:t>
      </w:r>
      <w:r>
        <w:t xml:space="preserve">False Positives </w:t>
      </w:r>
      <w:r>
        <w:rPr>
          <w:lang w:val="el-GR"/>
        </w:rPr>
        <w:t>σύμφωνα</w:t>
      </w:r>
      <w:r w:rsidRPr="00407D1A">
        <w:t xml:space="preserve"> </w:t>
      </w:r>
      <w:r>
        <w:rPr>
          <w:lang w:val="el-GR"/>
        </w:rPr>
        <w:t>με</w:t>
      </w:r>
      <w:r w:rsidRPr="00407D1A">
        <w:t xml:space="preserve"> </w:t>
      </w:r>
      <w:r>
        <w:rPr>
          <w:lang w:val="el-GR"/>
        </w:rPr>
        <w:t>την</w:t>
      </w:r>
      <w:r w:rsidRPr="00407D1A">
        <w:t xml:space="preserve"> </w:t>
      </w:r>
      <w:r>
        <w:t xml:space="preserve">Unity Bug Report System. </w:t>
      </w:r>
      <w:r>
        <w:rPr>
          <w:lang w:val="el-GR"/>
        </w:rPr>
        <w:t>Επίσης</w:t>
      </w:r>
      <w:r w:rsidRPr="00407D1A">
        <w:rPr>
          <w:lang w:val="el-GR"/>
        </w:rPr>
        <w:t xml:space="preserve"> </w:t>
      </w:r>
      <w:r>
        <w:rPr>
          <w:lang w:val="el-GR"/>
        </w:rPr>
        <w:t>αξίζει</w:t>
      </w:r>
      <w:r w:rsidRPr="00407D1A">
        <w:rPr>
          <w:lang w:val="el-GR"/>
        </w:rPr>
        <w:t xml:space="preserve"> </w:t>
      </w:r>
      <w:r>
        <w:rPr>
          <w:lang w:val="el-GR"/>
        </w:rPr>
        <w:t>να</w:t>
      </w:r>
      <w:r w:rsidRPr="00407D1A">
        <w:rPr>
          <w:lang w:val="el-GR"/>
        </w:rPr>
        <w:t xml:space="preserve"> </w:t>
      </w:r>
      <w:r>
        <w:rPr>
          <w:lang w:val="el-GR"/>
        </w:rPr>
        <w:t>τονιστεί</w:t>
      </w:r>
      <w:r w:rsidRPr="00407D1A">
        <w:rPr>
          <w:lang w:val="el-GR"/>
        </w:rPr>
        <w:t xml:space="preserve"> </w:t>
      </w:r>
      <w:r>
        <w:rPr>
          <w:lang w:val="el-GR"/>
        </w:rPr>
        <w:t>ξανά</w:t>
      </w:r>
      <w:r w:rsidRPr="00407D1A">
        <w:rPr>
          <w:lang w:val="el-GR"/>
        </w:rPr>
        <w:t xml:space="preserve"> </w:t>
      </w:r>
      <w:r>
        <w:rPr>
          <w:lang w:val="el-GR"/>
        </w:rPr>
        <w:t>ότι</w:t>
      </w:r>
      <w:r w:rsidRPr="00407D1A">
        <w:rPr>
          <w:lang w:val="el-GR"/>
        </w:rPr>
        <w:t xml:space="preserve"> </w:t>
      </w:r>
      <w:r>
        <w:rPr>
          <w:lang w:val="el-GR"/>
        </w:rPr>
        <w:t>η</w:t>
      </w:r>
      <w:r w:rsidRPr="00407D1A">
        <w:rPr>
          <w:lang w:val="el-GR"/>
        </w:rPr>
        <w:t xml:space="preserve"> </w:t>
      </w:r>
      <w:r>
        <w:rPr>
          <w:lang w:val="el-GR"/>
        </w:rPr>
        <w:t>εφαρμογή</w:t>
      </w:r>
      <w:r w:rsidRPr="00407D1A">
        <w:rPr>
          <w:lang w:val="el-GR"/>
        </w:rPr>
        <w:t xml:space="preserve"> </w:t>
      </w:r>
      <w:r>
        <w:rPr>
          <w:lang w:val="el-GR"/>
        </w:rPr>
        <w:t>έχει</w:t>
      </w:r>
      <w:r w:rsidRPr="00407D1A">
        <w:rPr>
          <w:lang w:val="el-GR"/>
        </w:rPr>
        <w:t xml:space="preserve"> </w:t>
      </w:r>
      <w:r>
        <w:rPr>
          <w:lang w:val="el-GR"/>
        </w:rPr>
        <w:t>γίνει</w:t>
      </w:r>
      <w:r w:rsidRPr="00407D1A">
        <w:rPr>
          <w:lang w:val="el-GR"/>
        </w:rPr>
        <w:t xml:space="preserve"> </w:t>
      </w:r>
      <w:r>
        <w:t>publish</w:t>
      </w:r>
      <w:r w:rsidRPr="00407D1A">
        <w:rPr>
          <w:lang w:val="el-GR"/>
        </w:rPr>
        <w:t xml:space="preserve"> </w:t>
      </w:r>
      <w:r>
        <w:rPr>
          <w:lang w:val="el-GR"/>
        </w:rPr>
        <w:t>στο</w:t>
      </w:r>
      <w:r w:rsidRPr="00407D1A">
        <w:rPr>
          <w:lang w:val="el-GR"/>
        </w:rPr>
        <w:t xml:space="preserve"> </w:t>
      </w:r>
      <w:r>
        <w:t>Google</w:t>
      </w:r>
      <w:r w:rsidRPr="00407D1A">
        <w:rPr>
          <w:lang w:val="el-GR"/>
        </w:rPr>
        <w:t xml:space="preserve"> </w:t>
      </w:r>
      <w:r>
        <w:t>Play</w:t>
      </w:r>
      <w:r w:rsidRPr="00407D1A">
        <w:rPr>
          <w:lang w:val="el-GR"/>
        </w:rPr>
        <w:t xml:space="preserve"> </w:t>
      </w:r>
      <w:r>
        <w:t>Store</w:t>
      </w:r>
      <w:r w:rsidRPr="00407D1A">
        <w:rPr>
          <w:lang w:val="el-GR"/>
        </w:rPr>
        <w:t xml:space="preserve"> </w:t>
      </w:r>
      <w:r>
        <w:rPr>
          <w:lang w:val="el-GR"/>
        </w:rPr>
        <w:t>εφόσον</w:t>
      </w:r>
      <w:r w:rsidRPr="00407D1A">
        <w:rPr>
          <w:lang w:val="el-GR"/>
        </w:rPr>
        <w:t xml:space="preserve"> </w:t>
      </w:r>
      <w:r>
        <w:rPr>
          <w:lang w:val="el-GR"/>
        </w:rPr>
        <w:t>πέρασε</w:t>
      </w:r>
      <w:r w:rsidRPr="00407D1A">
        <w:rPr>
          <w:lang w:val="el-GR"/>
        </w:rPr>
        <w:t xml:space="preserve"> </w:t>
      </w:r>
      <w:r>
        <w:rPr>
          <w:lang w:val="el-GR"/>
        </w:rPr>
        <w:t>όλους</w:t>
      </w:r>
      <w:r w:rsidRPr="00407D1A">
        <w:rPr>
          <w:lang w:val="el-GR"/>
        </w:rPr>
        <w:t xml:space="preserve"> </w:t>
      </w:r>
      <w:r>
        <w:rPr>
          <w:lang w:val="el-GR"/>
        </w:rPr>
        <w:t>τους</w:t>
      </w:r>
      <w:r w:rsidRPr="00407D1A">
        <w:rPr>
          <w:lang w:val="el-GR"/>
        </w:rPr>
        <w:t xml:space="preserve"> </w:t>
      </w:r>
      <w:r>
        <w:t>standard</w:t>
      </w:r>
      <w:r w:rsidRPr="00407D1A">
        <w:rPr>
          <w:lang w:val="el-GR"/>
        </w:rPr>
        <w:t xml:space="preserve"> </w:t>
      </w:r>
      <w:r>
        <w:t>Quality</w:t>
      </w:r>
      <w:r w:rsidRPr="00407D1A">
        <w:rPr>
          <w:lang w:val="el-GR"/>
        </w:rPr>
        <w:t xml:space="preserve"> </w:t>
      </w:r>
      <w:r>
        <w:t>Service</w:t>
      </w:r>
      <w:r w:rsidRPr="00407D1A">
        <w:rPr>
          <w:lang w:val="el-GR"/>
        </w:rPr>
        <w:t xml:space="preserve"> </w:t>
      </w:r>
      <w:r>
        <w:rPr>
          <w:lang w:val="el-GR"/>
        </w:rPr>
        <w:t>ελέγχους</w:t>
      </w:r>
      <w:r w:rsidRPr="00407D1A">
        <w:rPr>
          <w:lang w:val="el-GR"/>
        </w:rPr>
        <w:t xml:space="preserve"> (</w:t>
      </w:r>
      <w:r>
        <w:t>Q</w:t>
      </w:r>
      <w:r w:rsidRPr="00407D1A">
        <w:rPr>
          <w:lang w:val="el-GR"/>
        </w:rPr>
        <w:t>&amp;</w:t>
      </w:r>
      <w:r>
        <w:t>A</w:t>
      </w:r>
      <w:r w:rsidRPr="00407D1A">
        <w:rPr>
          <w:lang w:val="el-GR"/>
        </w:rPr>
        <w:t>).</w:t>
      </w:r>
    </w:p>
    <w:p w14:paraId="74D80256" w14:textId="291078C7" w:rsidR="00570BBD" w:rsidRDefault="00EB602E" w:rsidP="001C26AE">
      <w:pPr>
        <w:rPr>
          <w:u w:val="single"/>
          <w:lang w:val="el-GR"/>
        </w:rPr>
      </w:pPr>
      <w:r w:rsidRPr="00EB602E">
        <w:rPr>
          <w:u w:val="single"/>
          <w:lang w:val="el-GR"/>
        </w:rPr>
        <w:t>Αρχιτεκτονική κώδικα:</w:t>
      </w:r>
    </w:p>
    <w:p w14:paraId="77F63777" w14:textId="366D8F14" w:rsidR="00EB602E" w:rsidRDefault="00EB602E" w:rsidP="001C26AE">
      <w:pPr>
        <w:rPr>
          <w:lang w:val="el-GR"/>
        </w:rPr>
      </w:pPr>
      <w:r>
        <w:rPr>
          <w:lang w:val="el-GR"/>
        </w:rPr>
        <w:lastRenderedPageBreak/>
        <w:t>Χρησιμοποιούνται</w:t>
      </w:r>
      <w:r w:rsidRPr="00EB602E">
        <w:rPr>
          <w:lang w:val="el-GR"/>
        </w:rPr>
        <w:t xml:space="preserve"> </w:t>
      </w:r>
      <w:r>
        <w:t>Design</w:t>
      </w:r>
      <w:r w:rsidRPr="00EB602E">
        <w:rPr>
          <w:lang w:val="el-GR"/>
        </w:rPr>
        <w:t xml:space="preserve"> </w:t>
      </w:r>
      <w:r>
        <w:t>Patterns</w:t>
      </w:r>
      <w:r w:rsidRPr="00EB602E">
        <w:rPr>
          <w:lang w:val="el-GR"/>
        </w:rPr>
        <w:t xml:space="preserve"> </w:t>
      </w:r>
      <w:r>
        <w:t>Singleton</w:t>
      </w:r>
      <w:r w:rsidRPr="00EB602E">
        <w:rPr>
          <w:lang w:val="el-GR"/>
        </w:rPr>
        <w:t xml:space="preserve"> &amp; </w:t>
      </w:r>
      <w:r>
        <w:t>Observer</w:t>
      </w:r>
      <w:r w:rsidRPr="00EB602E">
        <w:rPr>
          <w:lang w:val="el-GR"/>
        </w:rPr>
        <w:t xml:space="preserve"> </w:t>
      </w:r>
      <w:r>
        <w:rPr>
          <w:lang w:val="el-GR"/>
        </w:rPr>
        <w:t>δηλαδή</w:t>
      </w:r>
      <w:r w:rsidRPr="00EB602E">
        <w:rPr>
          <w:lang w:val="el-GR"/>
        </w:rPr>
        <w:t xml:space="preserve"> </w:t>
      </w:r>
      <w:r>
        <w:rPr>
          <w:lang w:val="el-GR"/>
        </w:rPr>
        <w:t>για</w:t>
      </w:r>
      <w:r w:rsidRPr="00EB602E">
        <w:rPr>
          <w:lang w:val="el-GR"/>
        </w:rPr>
        <w:t xml:space="preserve"> 1 </w:t>
      </w:r>
      <w:r>
        <w:t>spawn</w:t>
      </w:r>
      <w:r w:rsidRPr="00EB602E">
        <w:rPr>
          <w:lang w:val="el-GR"/>
        </w:rPr>
        <w:t xml:space="preserve"> </w:t>
      </w:r>
      <w:r>
        <w:t>Instance</w:t>
      </w:r>
      <w:r w:rsidRPr="00EB602E">
        <w:rPr>
          <w:lang w:val="el-GR"/>
        </w:rPr>
        <w:t xml:space="preserve"> </w:t>
      </w:r>
      <w:r>
        <w:rPr>
          <w:lang w:val="el-GR"/>
        </w:rPr>
        <w:t>μιας</w:t>
      </w:r>
      <w:r w:rsidRPr="00EB602E">
        <w:rPr>
          <w:lang w:val="el-GR"/>
        </w:rPr>
        <w:t xml:space="preserve"> </w:t>
      </w:r>
      <w:r>
        <w:rPr>
          <w:lang w:val="el-GR"/>
        </w:rPr>
        <w:t>κλάσεως</w:t>
      </w:r>
      <w:r w:rsidRPr="00EB602E">
        <w:rPr>
          <w:lang w:val="el-GR"/>
        </w:rPr>
        <w:t xml:space="preserve"> </w:t>
      </w:r>
      <w:r>
        <w:rPr>
          <w:lang w:val="el-GR"/>
        </w:rPr>
        <w:t>σε</w:t>
      </w:r>
      <w:r w:rsidRPr="00EB602E">
        <w:rPr>
          <w:lang w:val="el-GR"/>
        </w:rPr>
        <w:t xml:space="preserve"> </w:t>
      </w:r>
      <w:r>
        <w:rPr>
          <w:lang w:val="el-GR"/>
        </w:rPr>
        <w:t>ένα</w:t>
      </w:r>
      <w:r w:rsidRPr="00EB602E">
        <w:rPr>
          <w:lang w:val="el-GR"/>
        </w:rPr>
        <w:t xml:space="preserve"> </w:t>
      </w:r>
      <w:r>
        <w:t>game</w:t>
      </w:r>
      <w:r w:rsidRPr="00EB602E">
        <w:rPr>
          <w:lang w:val="el-GR"/>
        </w:rPr>
        <w:t xml:space="preserve"> </w:t>
      </w:r>
      <w:r>
        <w:t>object</w:t>
      </w:r>
      <w:r w:rsidRPr="00EB602E">
        <w:rPr>
          <w:lang w:val="el-GR"/>
        </w:rPr>
        <w:t xml:space="preserve"> </w:t>
      </w:r>
      <w:r>
        <w:rPr>
          <w:lang w:val="el-GR"/>
        </w:rPr>
        <w:t>μόνο</w:t>
      </w:r>
      <w:r w:rsidRPr="00EB602E">
        <w:rPr>
          <w:lang w:val="el-GR"/>
        </w:rPr>
        <w:t xml:space="preserve"> </w:t>
      </w:r>
      <w:r>
        <w:rPr>
          <w:lang w:val="el-GR"/>
        </w:rPr>
        <w:t>και</w:t>
      </w:r>
      <w:r w:rsidRPr="00EB602E">
        <w:rPr>
          <w:lang w:val="el-GR"/>
        </w:rPr>
        <w:t xml:space="preserve"> </w:t>
      </w:r>
      <w:r>
        <w:t>events</w:t>
      </w:r>
      <w:r w:rsidRPr="00EB602E">
        <w:rPr>
          <w:lang w:val="el-GR"/>
        </w:rPr>
        <w:t>/</w:t>
      </w:r>
      <w:r>
        <w:t>Dispatcher</w:t>
      </w:r>
      <w:r w:rsidRPr="00EB602E">
        <w:rPr>
          <w:lang w:val="el-GR"/>
        </w:rPr>
        <w:t xml:space="preserve"> </w:t>
      </w:r>
      <w:r>
        <w:t>Listeners</w:t>
      </w:r>
      <w:r w:rsidRPr="00EB602E">
        <w:rPr>
          <w:lang w:val="el-GR"/>
        </w:rPr>
        <w:t xml:space="preserve"> </w:t>
      </w:r>
      <w:r>
        <w:t>on</w:t>
      </w:r>
      <w:r w:rsidRPr="00EB602E">
        <w:rPr>
          <w:lang w:val="el-GR"/>
        </w:rPr>
        <w:t xml:space="preserve"> </w:t>
      </w:r>
      <w:r>
        <w:t>Bind</w:t>
      </w:r>
      <w:r w:rsidRPr="00EB602E">
        <w:rPr>
          <w:lang w:val="el-GR"/>
        </w:rPr>
        <w:t xml:space="preserve"> </w:t>
      </w:r>
      <w:r>
        <w:rPr>
          <w:lang w:val="el-GR"/>
        </w:rPr>
        <w:t>για</w:t>
      </w:r>
      <w:r w:rsidRPr="00EB602E">
        <w:rPr>
          <w:lang w:val="el-GR"/>
        </w:rPr>
        <w:t xml:space="preserve"> </w:t>
      </w:r>
      <w:r>
        <w:t>trigger</w:t>
      </w:r>
      <w:r w:rsidRPr="00EB602E">
        <w:rPr>
          <w:lang w:val="el-GR"/>
        </w:rPr>
        <w:t xml:space="preserve"> </w:t>
      </w:r>
      <w:r>
        <w:rPr>
          <w:lang w:val="el-GR"/>
        </w:rPr>
        <w:t>των</w:t>
      </w:r>
      <w:r w:rsidRPr="00EB602E">
        <w:rPr>
          <w:lang w:val="el-GR"/>
        </w:rPr>
        <w:t xml:space="preserve"> </w:t>
      </w:r>
      <w:r>
        <w:t>subscribers</w:t>
      </w:r>
      <w:r w:rsidRPr="00EB602E">
        <w:rPr>
          <w:lang w:val="el-GR"/>
        </w:rPr>
        <w:t xml:space="preserve"> </w:t>
      </w:r>
      <w:r>
        <w:rPr>
          <w:lang w:val="el-GR"/>
        </w:rPr>
        <w:t>από</w:t>
      </w:r>
      <w:r w:rsidRPr="00EB602E">
        <w:rPr>
          <w:lang w:val="el-GR"/>
        </w:rPr>
        <w:t xml:space="preserve"> </w:t>
      </w:r>
      <w:r>
        <w:rPr>
          <w:lang w:val="el-GR"/>
        </w:rPr>
        <w:t xml:space="preserve">τον </w:t>
      </w:r>
      <w:r>
        <w:t>Broadcast</w:t>
      </w:r>
      <w:r w:rsidRPr="00EB602E">
        <w:rPr>
          <w:lang w:val="el-GR"/>
        </w:rPr>
        <w:t xml:space="preserve">. </w:t>
      </w:r>
    </w:p>
    <w:p w14:paraId="2416C9B5" w14:textId="2849DE18" w:rsidR="00EB602E" w:rsidRDefault="00EB602E" w:rsidP="001C26AE">
      <w:r>
        <w:rPr>
          <w:lang w:val="el-GR"/>
        </w:rPr>
        <w:t xml:space="preserve">Παραδείγματα </w:t>
      </w:r>
      <w:r>
        <w:t>Singleton:</w:t>
      </w:r>
    </w:p>
    <w:p w14:paraId="34DA0574" w14:textId="060F41D4" w:rsidR="00EB602E" w:rsidRDefault="00EB602E" w:rsidP="00EB602E">
      <w:pPr>
        <w:pStyle w:val="ListParagraph"/>
        <w:numPr>
          <w:ilvl w:val="0"/>
          <w:numId w:val="44"/>
        </w:numPr>
      </w:pPr>
      <w:r>
        <w:t>Dartboard</w:t>
      </w:r>
    </w:p>
    <w:p w14:paraId="125D26A8" w14:textId="3B616D44" w:rsidR="00EB602E" w:rsidRDefault="00EB602E" w:rsidP="00EB602E">
      <w:pPr>
        <w:pStyle w:val="ListParagraph"/>
        <w:numPr>
          <w:ilvl w:val="0"/>
          <w:numId w:val="44"/>
        </w:numPr>
      </w:pPr>
      <w:r>
        <w:t>Boss fight</w:t>
      </w:r>
    </w:p>
    <w:p w14:paraId="23A99263" w14:textId="0EC71274" w:rsidR="00EB602E" w:rsidRDefault="00EB602E" w:rsidP="00EB602E">
      <w:pPr>
        <w:pStyle w:val="ListParagraph"/>
        <w:numPr>
          <w:ilvl w:val="0"/>
          <w:numId w:val="44"/>
        </w:numPr>
      </w:pPr>
      <w:r>
        <w:t>SoundManager</w:t>
      </w:r>
    </w:p>
    <w:p w14:paraId="061BB6D9" w14:textId="27081DA6" w:rsidR="00EB602E" w:rsidRDefault="00EB602E" w:rsidP="00EB602E">
      <w:pPr>
        <w:pStyle w:val="ListParagraph"/>
        <w:numPr>
          <w:ilvl w:val="0"/>
          <w:numId w:val="44"/>
        </w:numPr>
      </w:pPr>
      <w:r>
        <w:t>AppManager</w:t>
      </w:r>
    </w:p>
    <w:p w14:paraId="7D6630A2" w14:textId="6ACD6D74" w:rsidR="00EB602E" w:rsidRDefault="00EB602E" w:rsidP="00EB602E">
      <w:pPr>
        <w:pStyle w:val="ListParagraph"/>
        <w:numPr>
          <w:ilvl w:val="0"/>
          <w:numId w:val="44"/>
        </w:numPr>
      </w:pPr>
      <w:r>
        <w:t>Database Connector</w:t>
      </w:r>
    </w:p>
    <w:p w14:paraId="65ECF5F2" w14:textId="5AA395E9" w:rsidR="00EB602E" w:rsidRDefault="00EB602E" w:rsidP="00EB602E">
      <w:pPr>
        <w:pStyle w:val="ListParagraph"/>
        <w:numPr>
          <w:ilvl w:val="0"/>
          <w:numId w:val="44"/>
        </w:numPr>
      </w:pPr>
      <w:r>
        <w:t>Ads Network Initializer</w:t>
      </w:r>
    </w:p>
    <w:p w14:paraId="5C7601F7" w14:textId="62A33193" w:rsidR="00EB602E" w:rsidRDefault="00EB602E" w:rsidP="00EB602E">
      <w:pPr>
        <w:pStyle w:val="ListParagraph"/>
        <w:numPr>
          <w:ilvl w:val="0"/>
          <w:numId w:val="44"/>
        </w:numPr>
      </w:pPr>
      <w:r>
        <w:t>GPSController</w:t>
      </w:r>
    </w:p>
    <w:p w14:paraId="29B1C266" w14:textId="6B6642C1" w:rsidR="00EB602E" w:rsidRDefault="00EB602E" w:rsidP="00EB602E">
      <w:pPr>
        <w:pStyle w:val="ListParagraph"/>
        <w:numPr>
          <w:ilvl w:val="0"/>
          <w:numId w:val="44"/>
        </w:numPr>
      </w:pPr>
      <w:r>
        <w:t>Scoring System</w:t>
      </w:r>
    </w:p>
    <w:bookmarkStart w:id="34" w:name="_MON_1713985564"/>
    <w:bookmarkEnd w:id="34"/>
    <w:p w14:paraId="7850B4EA" w14:textId="77777777" w:rsidR="00EB602E" w:rsidRDefault="00EB602E" w:rsidP="00EB602E">
      <w:pPr>
        <w:keepNext/>
        <w:jc w:val="center"/>
      </w:pPr>
      <w:r>
        <w:object w:dxaOrig="9360" w:dyaOrig="5295" w14:anchorId="0F339D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468pt;height:264.75pt" o:ole="">
            <v:imagedata r:id="rId22" o:title=""/>
          </v:shape>
          <o:OLEObject Type="Embed" ProgID="Word.OpenDocumentText.12" ShapeID="_x0000_i1042" DrawAspect="Content" ObjectID="_1713986763" r:id="rId23"/>
        </w:object>
      </w:r>
    </w:p>
    <w:p w14:paraId="4D1BE3B1" w14:textId="092F6417" w:rsidR="00EB602E" w:rsidRDefault="00EB602E" w:rsidP="00EB602E">
      <w:pPr>
        <w:pStyle w:val="Caption"/>
        <w:jc w:val="center"/>
      </w:pPr>
      <w:r>
        <w:t xml:space="preserve">Figure </w:t>
      </w:r>
      <w:fldSimple w:instr=" SEQ Figure \* ARABIC ">
        <w:r w:rsidR="001F1413">
          <w:rPr>
            <w:noProof/>
          </w:rPr>
          <w:t>3</w:t>
        </w:r>
      </w:fldSimple>
      <w:r>
        <w:t xml:space="preserve"> Unity C# Script </w:t>
      </w:r>
      <w:r w:rsidR="008B776A">
        <w:t xml:space="preserve">Snippet </w:t>
      </w:r>
      <w:r>
        <w:t>Singleton</w:t>
      </w:r>
      <w:r w:rsidR="001F1413">
        <w:t xml:space="preserve"> Pattern</w:t>
      </w:r>
    </w:p>
    <w:p w14:paraId="6F39F919" w14:textId="6616F06D" w:rsidR="00EB602E" w:rsidRDefault="001F1413" w:rsidP="00EB602E">
      <w:r>
        <w:rPr>
          <w:lang w:val="el-GR"/>
        </w:rPr>
        <w:t>Παράδειγμα</w:t>
      </w:r>
      <w:r w:rsidRPr="001F1413">
        <w:t xml:space="preserve"> </w:t>
      </w:r>
      <w:r>
        <w:t>Observer:</w:t>
      </w:r>
    </w:p>
    <w:p w14:paraId="191277A4" w14:textId="71ADEB7F" w:rsidR="005A58C2" w:rsidRPr="00142F07" w:rsidRDefault="005A58C2" w:rsidP="00EB602E">
      <w:r>
        <w:lastRenderedPageBreak/>
        <w:t>Observer</w:t>
      </w:r>
      <w:r w:rsidRPr="00142F07">
        <w:t xml:space="preserve"> </w:t>
      </w:r>
      <w:r>
        <w:rPr>
          <w:lang w:val="el-GR"/>
        </w:rPr>
        <w:t>χρησιμοποιούνται</w:t>
      </w:r>
      <w:r w:rsidRPr="00142F07">
        <w:t xml:space="preserve"> </w:t>
      </w:r>
      <w:r>
        <w:rPr>
          <w:lang w:val="el-GR"/>
        </w:rPr>
        <w:t>για</w:t>
      </w:r>
      <w:r w:rsidRPr="00142F07">
        <w:t xml:space="preserve"> </w:t>
      </w:r>
      <w:r>
        <w:t>Notify</w:t>
      </w:r>
      <w:r w:rsidRPr="00142F07">
        <w:t xml:space="preserve"> </w:t>
      </w:r>
      <w:r>
        <w:rPr>
          <w:lang w:val="el-GR"/>
        </w:rPr>
        <w:t>ενός</w:t>
      </w:r>
      <w:r w:rsidRPr="00142F07">
        <w:t xml:space="preserve"> </w:t>
      </w:r>
      <w:r>
        <w:t>event</w:t>
      </w:r>
      <w:r w:rsidRPr="00142F07">
        <w:t xml:space="preserve"> </w:t>
      </w:r>
      <w:r>
        <w:rPr>
          <w:lang w:val="el-GR"/>
        </w:rPr>
        <w:t>έτσι</w:t>
      </w:r>
      <w:r w:rsidRPr="00142F07">
        <w:t xml:space="preserve"> </w:t>
      </w:r>
      <w:r>
        <w:rPr>
          <w:lang w:val="el-GR"/>
        </w:rPr>
        <w:t>αποφεύγουμε</w:t>
      </w:r>
      <w:r w:rsidRPr="00142F07">
        <w:t xml:space="preserve"> </w:t>
      </w:r>
      <w:r>
        <w:rPr>
          <w:lang w:val="el-GR"/>
        </w:rPr>
        <w:t>το</w:t>
      </w:r>
      <w:r w:rsidRPr="00142F07">
        <w:t xml:space="preserve"> </w:t>
      </w:r>
      <w:r>
        <w:rPr>
          <w:lang w:val="el-GR"/>
        </w:rPr>
        <w:t>διαρκεί</w:t>
      </w:r>
      <w:r w:rsidRPr="00142F07">
        <w:t xml:space="preserve"> </w:t>
      </w:r>
      <w:r>
        <w:rPr>
          <w:lang w:val="el-GR"/>
        </w:rPr>
        <w:t>έλεγχο</w:t>
      </w:r>
      <w:r w:rsidRPr="00142F07">
        <w:t xml:space="preserve"> </w:t>
      </w:r>
      <w:r>
        <w:rPr>
          <w:lang w:val="el-GR"/>
        </w:rPr>
        <w:t>μέσο</w:t>
      </w:r>
      <w:r w:rsidRPr="00142F07">
        <w:t xml:space="preserve"> </w:t>
      </w:r>
      <w:r>
        <w:t>Update</w:t>
      </w:r>
      <w:r w:rsidRPr="00142F07">
        <w:t xml:space="preserve"> </w:t>
      </w:r>
      <w:r>
        <w:t>Per</w:t>
      </w:r>
      <w:r w:rsidRPr="00142F07">
        <w:t xml:space="preserve"> </w:t>
      </w:r>
      <w:r>
        <w:t>Frame</w:t>
      </w:r>
      <w:r w:rsidRPr="00142F07">
        <w:t xml:space="preserve"> </w:t>
      </w:r>
      <w:r>
        <w:t>Checking</w:t>
      </w:r>
      <w:r w:rsidR="00142F07" w:rsidRPr="00142F07">
        <w:t xml:space="preserve"> (</w:t>
      </w:r>
      <w:r w:rsidR="00142F07">
        <w:t>on</w:t>
      </w:r>
      <w:r w:rsidR="00716FF2">
        <w:t xml:space="preserve"> </w:t>
      </w:r>
      <w:r w:rsidR="00142F07">
        <w:t>Update</w:t>
      </w:r>
      <w:r w:rsidR="00716FF2">
        <w:t>()</w:t>
      </w:r>
      <w:r w:rsidR="00142F07">
        <w:t xml:space="preserve"> ||</w:t>
      </w:r>
      <w:r w:rsidR="00716FF2">
        <w:t xml:space="preserve"> </w:t>
      </w:r>
      <w:r w:rsidR="00142F07">
        <w:t>Tick</w:t>
      </w:r>
      <w:r w:rsidR="00716FF2">
        <w:t>()</w:t>
      </w:r>
      <w:r w:rsidR="00142F07">
        <w:t>)</w:t>
      </w:r>
      <w:r w:rsidRPr="00142F07">
        <w:t>.</w:t>
      </w:r>
    </w:p>
    <w:bookmarkStart w:id="35" w:name="_MON_1713985767"/>
    <w:bookmarkEnd w:id="35"/>
    <w:p w14:paraId="28ACCDEB" w14:textId="77777777" w:rsidR="001F1413" w:rsidRDefault="001F1413" w:rsidP="001F1413">
      <w:pPr>
        <w:keepNext/>
        <w:jc w:val="center"/>
      </w:pPr>
      <w:r>
        <w:object w:dxaOrig="9360" w:dyaOrig="8897" w14:anchorId="622E55F5">
          <v:shape id="_x0000_i1050" type="#_x0000_t75" style="width:468pt;height:444.75pt" o:ole="">
            <v:imagedata r:id="rId24" o:title=""/>
          </v:shape>
          <o:OLEObject Type="Embed" ProgID="Word.OpenDocumentText.12" ShapeID="_x0000_i1050" DrawAspect="Content" ObjectID="_1713986764" r:id="rId25"/>
        </w:object>
      </w:r>
    </w:p>
    <w:p w14:paraId="6D56D1B8" w14:textId="7D9BDAC4" w:rsidR="001F1413" w:rsidRPr="001F1413" w:rsidRDefault="001F1413" w:rsidP="001F1413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Unity C# </w:t>
      </w:r>
      <w:r w:rsidR="008F6AC8">
        <w:t xml:space="preserve">Script Snippet </w:t>
      </w:r>
      <w:r>
        <w:t>Observer Pattern</w:t>
      </w:r>
    </w:p>
    <w:p w14:paraId="564E94B6" w14:textId="3F7C7D04" w:rsidR="00A12673" w:rsidRDefault="00A12673" w:rsidP="008B7F91">
      <w:pPr>
        <w:pStyle w:val="Heading2"/>
        <w:numPr>
          <w:ilvl w:val="1"/>
          <w:numId w:val="14"/>
        </w:numPr>
        <w:ind w:left="720"/>
      </w:pPr>
      <w:bookmarkStart w:id="36" w:name="_Toc103260751"/>
      <w:r>
        <w:t>PERSONA</w:t>
      </w:r>
      <w:bookmarkEnd w:id="36"/>
    </w:p>
    <w:p w14:paraId="60F9B8A7" w14:textId="77777777" w:rsidR="004D7840" w:rsidRDefault="004D7840" w:rsidP="005A5F14">
      <w:pPr>
        <w:rPr>
          <w:noProof/>
        </w:rPr>
      </w:pPr>
    </w:p>
    <w:p w14:paraId="33396E95" w14:textId="77777777" w:rsidR="004D7840" w:rsidRDefault="004D7840" w:rsidP="004D784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A526923" wp14:editId="55DF7963">
            <wp:extent cx="6789645" cy="44651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6" r="10854" b="18200"/>
                    <a:stretch/>
                  </pic:blipFill>
                  <pic:spPr bwMode="auto">
                    <a:xfrm>
                      <a:off x="0" y="0"/>
                      <a:ext cx="6805030" cy="447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4DD31" w14:textId="1F5C7797" w:rsidR="005A5F14" w:rsidRPr="004D7840" w:rsidRDefault="004D7840" w:rsidP="004D7840">
      <w:pPr>
        <w:pStyle w:val="Caption"/>
        <w:jc w:val="center"/>
        <w:rPr>
          <w:lang w:val="el-GR"/>
        </w:rPr>
      </w:pPr>
      <w:bookmarkStart w:id="37" w:name="_Toc100629796"/>
      <w:bookmarkStart w:id="38" w:name="_Toc100657598"/>
      <w:bookmarkStart w:id="39" w:name="_Toc100657638"/>
      <w:bookmarkStart w:id="40" w:name="_Toc100671384"/>
      <w:bookmarkStart w:id="41" w:name="_Toc100767493"/>
      <w:bookmarkStart w:id="42" w:name="_Toc100881070"/>
      <w:bookmarkStart w:id="43" w:name="_Toc101204211"/>
      <w:r>
        <w:t>Figure</w:t>
      </w:r>
      <w:r w:rsidRPr="006459C6">
        <w:rPr>
          <w:lang w:val="el-GR"/>
        </w:rPr>
        <w:t xml:space="preserve"> </w:t>
      </w:r>
      <w:r>
        <w:fldChar w:fldCharType="begin"/>
      </w:r>
      <w:r w:rsidRPr="006459C6">
        <w:rPr>
          <w:lang w:val="el-GR"/>
        </w:rPr>
        <w:instrText xml:space="preserve"> </w:instrText>
      </w:r>
      <w:r>
        <w:instrText>SEQ</w:instrText>
      </w:r>
      <w:r w:rsidRPr="006459C6">
        <w:rPr>
          <w:lang w:val="el-GR"/>
        </w:rPr>
        <w:instrText xml:space="preserve"> </w:instrText>
      </w:r>
      <w:r>
        <w:instrText>Figure</w:instrText>
      </w:r>
      <w:r w:rsidRPr="006459C6">
        <w:rPr>
          <w:lang w:val="el-GR"/>
        </w:rPr>
        <w:instrText xml:space="preserve"> \* </w:instrText>
      </w:r>
      <w:r>
        <w:instrText>ARABIC</w:instrText>
      </w:r>
      <w:r w:rsidRPr="006459C6">
        <w:rPr>
          <w:lang w:val="el-GR"/>
        </w:rPr>
        <w:instrText xml:space="preserve"> </w:instrText>
      </w:r>
      <w:r>
        <w:fldChar w:fldCharType="separate"/>
      </w:r>
      <w:r w:rsidR="001F1413">
        <w:rPr>
          <w:noProof/>
        </w:rPr>
        <w:t>5</w:t>
      </w:r>
      <w:r>
        <w:fldChar w:fldCharType="end"/>
      </w:r>
      <w:r>
        <w:rPr>
          <w:lang w:val="el-GR"/>
        </w:rPr>
        <w:t xml:space="preserve"> </w:t>
      </w:r>
      <w:r>
        <w:t>Project</w:t>
      </w:r>
      <w:r w:rsidRPr="006459C6">
        <w:rPr>
          <w:lang w:val="el-GR"/>
        </w:rPr>
        <w:t>'</w:t>
      </w:r>
      <w:r>
        <w:t>s</w:t>
      </w:r>
      <w:r w:rsidRPr="006459C6">
        <w:rPr>
          <w:lang w:val="el-GR"/>
        </w:rPr>
        <w:t xml:space="preserve"> </w:t>
      </w:r>
      <w:r>
        <w:t>Persona</w:t>
      </w:r>
      <w:bookmarkEnd w:id="37"/>
      <w:bookmarkEnd w:id="38"/>
      <w:bookmarkEnd w:id="39"/>
      <w:bookmarkEnd w:id="40"/>
      <w:bookmarkEnd w:id="41"/>
      <w:bookmarkEnd w:id="42"/>
      <w:bookmarkEnd w:id="43"/>
    </w:p>
    <w:p w14:paraId="7D6931B6" w14:textId="03627C37" w:rsidR="008043DD" w:rsidRPr="008043DD" w:rsidRDefault="008043DD" w:rsidP="00F37D99">
      <w:pPr>
        <w:rPr>
          <w:lang w:val="el-GR"/>
        </w:rPr>
      </w:pPr>
      <w:r>
        <w:rPr>
          <w:lang w:val="el-GR"/>
        </w:rPr>
        <w:t xml:space="preserve">Το </w:t>
      </w:r>
      <w:r>
        <w:t>project</w:t>
      </w:r>
      <w:r w:rsidRPr="008043DD">
        <w:rPr>
          <w:lang w:val="el-GR"/>
        </w:rPr>
        <w:t xml:space="preserve"> </w:t>
      </w:r>
      <w:r>
        <w:rPr>
          <w:lang w:val="el-GR"/>
        </w:rPr>
        <w:t>θα επεκταθεί όπως θέλει ο Νίκος</w:t>
      </w:r>
      <w:r w:rsidR="00B85729" w:rsidRPr="00B85729">
        <w:rPr>
          <w:lang w:val="el-GR"/>
        </w:rPr>
        <w:t xml:space="preserve"> </w:t>
      </w:r>
      <w:sdt>
        <w:sdtPr>
          <w:rPr>
            <w:lang w:val="el-GR"/>
          </w:rPr>
          <w:id w:val="-173425875"/>
          <w:citation/>
        </w:sdtPr>
        <w:sdtEndPr/>
        <w:sdtContent>
          <w:r w:rsidR="00B85729">
            <w:rPr>
              <w:lang w:val="el-GR"/>
            </w:rPr>
            <w:fldChar w:fldCharType="begin"/>
          </w:r>
          <w:r w:rsidR="00B85729" w:rsidRPr="00B85729">
            <w:rPr>
              <w:lang w:val="el-GR"/>
            </w:rPr>
            <w:instrText xml:space="preserve"> </w:instrText>
          </w:r>
          <w:r w:rsidR="00B85729">
            <w:instrText>CITATION</w:instrText>
          </w:r>
          <w:r w:rsidR="00B85729" w:rsidRPr="00B85729">
            <w:rPr>
              <w:lang w:val="el-GR"/>
            </w:rPr>
            <w:instrText xml:space="preserve"> </w:instrText>
          </w:r>
          <w:r w:rsidR="00B85729">
            <w:instrText>Fal</w:instrText>
          </w:r>
          <w:r w:rsidR="00B85729" w:rsidRPr="00B85729">
            <w:rPr>
              <w:lang w:val="el-GR"/>
            </w:rPr>
            <w:instrText>19 \</w:instrText>
          </w:r>
          <w:r w:rsidR="00B85729">
            <w:instrText>l</w:instrText>
          </w:r>
          <w:r w:rsidR="00B85729" w:rsidRPr="00B85729">
            <w:rPr>
              <w:lang w:val="el-GR"/>
            </w:rPr>
            <w:instrText xml:space="preserve"> 1033 </w:instrText>
          </w:r>
          <w:r w:rsidR="00B85729">
            <w:rPr>
              <w:lang w:val="el-GR"/>
            </w:rPr>
            <w:fldChar w:fldCharType="separate"/>
          </w:r>
          <w:r w:rsidR="00BD34DB" w:rsidRPr="00EA5B20">
            <w:rPr>
              <w:noProof/>
              <w:lang w:val="el-GR"/>
            </w:rPr>
            <w:t>(</w:t>
          </w:r>
          <w:r w:rsidR="00BD34DB" w:rsidRPr="00BD34DB">
            <w:rPr>
              <w:noProof/>
            </w:rPr>
            <w:t>Faller</w:t>
          </w:r>
          <w:r w:rsidR="00BD34DB" w:rsidRPr="00EA5B20">
            <w:rPr>
              <w:noProof/>
              <w:lang w:val="el-GR"/>
            </w:rPr>
            <w:t>, 2019)</w:t>
          </w:r>
          <w:r w:rsidR="00B85729">
            <w:rPr>
              <w:lang w:val="el-GR"/>
            </w:rPr>
            <w:fldChar w:fldCharType="end"/>
          </w:r>
        </w:sdtContent>
      </w:sdt>
      <w:r w:rsidRPr="008043DD">
        <w:rPr>
          <w:lang w:val="el-GR"/>
        </w:rPr>
        <w:t>.</w:t>
      </w:r>
    </w:p>
    <w:p w14:paraId="291AB839" w14:textId="7456C959" w:rsidR="006161FB" w:rsidRDefault="006161FB" w:rsidP="008B7F91">
      <w:pPr>
        <w:pStyle w:val="Heading2"/>
        <w:numPr>
          <w:ilvl w:val="1"/>
          <w:numId w:val="14"/>
        </w:numPr>
        <w:ind w:left="720"/>
        <w:jc w:val="left"/>
      </w:pPr>
      <w:bookmarkStart w:id="44" w:name="_Toc73208073"/>
      <w:bookmarkStart w:id="45" w:name="_Toc103260752"/>
      <w:r>
        <w:t>Requirement Analysis (non/functional)</w:t>
      </w:r>
      <w:bookmarkEnd w:id="44"/>
      <w:r w:rsidR="006250F3" w:rsidRPr="006250F3">
        <w:rPr>
          <w:rFonts w:asciiTheme="minorHAnsi" w:hAnsiTheme="minorHAnsi"/>
        </w:rPr>
        <w:t xml:space="preserve"> &amp; </w:t>
      </w:r>
      <w:r w:rsidR="006250F3">
        <w:rPr>
          <w:rFonts w:asciiTheme="minorHAnsi" w:hAnsiTheme="minorHAnsi"/>
        </w:rPr>
        <w:t xml:space="preserve">Use Cases </w:t>
      </w:r>
      <w:r w:rsidR="006250F3">
        <w:rPr>
          <w:rFonts w:asciiTheme="minorHAnsi" w:hAnsiTheme="minorHAnsi"/>
          <w:lang w:val="el-GR"/>
        </w:rPr>
        <w:t>Ερμηνείες</w:t>
      </w:r>
      <w:bookmarkEnd w:id="45"/>
    </w:p>
    <w:p w14:paraId="443E8F94" w14:textId="5638D740" w:rsidR="000B05AF" w:rsidRDefault="000B05AF" w:rsidP="000B05AF">
      <w:pPr>
        <w:ind w:left="360"/>
        <w:jc w:val="center"/>
        <w:rPr>
          <w:bCs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37D99">
        <w:rPr>
          <w:bCs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indicative specification functional requirements</w:t>
      </w:r>
    </w:p>
    <w:p w14:paraId="5DA687F7" w14:textId="4CDEB9DF" w:rsidR="00F5047F" w:rsidRPr="00F5047F" w:rsidRDefault="00F5047F" w:rsidP="00F5047F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Function Name – Use Case: 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Account Login</w:t>
      </w:r>
    </w:p>
    <w:p w14:paraId="5AB58240" w14:textId="0374EEF0" w:rsidR="00F37D99" w:rsidRPr="00113219" w:rsidRDefault="00F37D99" w:rsidP="00F37D99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 Υπάλληλος</w:t>
      </w:r>
      <w:r w:rsidR="00113219"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 υπουργείου προστασίας του πολίτη θα συνδέεται στο σύστημα</w:t>
      </w:r>
      <w:r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0052AEB1" w14:textId="3252B09C" w:rsidR="00F37D99" w:rsidRPr="00113219" w:rsidRDefault="00F37D99" w:rsidP="00F37D99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Μόνο έγκυρη λογαριασμοί από το κατάλληλο 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domain</w:t>
      </w:r>
      <w:r w:rsidR="00113219"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/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department</w:t>
      </w:r>
      <w:r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7F045CD1" w14:textId="5DF30D13" w:rsidR="00F37D99" w:rsidRPr="00113219" w:rsidRDefault="00F37D99" w:rsidP="00F37D99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Inputs: 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Front-end portal authenticated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στο</w:t>
      </w:r>
      <w:r w:rsidR="00113219" w:rsidRP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back-end</w:t>
      </w:r>
    </w:p>
    <w:p w14:paraId="2647EC1E" w14:textId="3C34D8AC" w:rsidR="00F37D99" w:rsidRPr="000C577D" w:rsidRDefault="00F37D99" w:rsidP="000C577D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System</w:t>
      </w:r>
      <w:r w:rsidRPr="000C577D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0C577D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0C577D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0C577D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Το σύστημα λαμβάνει Δεδομένα </w:t>
      </w:r>
      <w:r w:rsid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από το </w:t>
      </w:r>
      <w:r w:rsidR="000C577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mobile</w:t>
      </w:r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0C577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app</w:t>
      </w:r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συγκρίνοντας κάθε μοναδικό χρήστη ξεχωριστά με βάση τα πεδία εισαγωγής του. Ο «χρήστης» ζητά ένα διακριτικό στην ασφάλεια Spring, εάν παρείχε σωστό ένα JWT που επιστρέφει για να αποκτήσει πρόσβαση στη λειτουργικότητα RESTful API to-do.</w:t>
      </w:r>
    </w:p>
    <w:p w14:paraId="3039F9B1" w14:textId="77777777" w:rsidR="00F37D99" w:rsidRPr="002B38FF" w:rsidRDefault="00F37D99" w:rsidP="00F37D99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Alternative Flow: </w:t>
      </w:r>
      <w:r w:rsidRPr="002B38F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3B2CB705" w14:textId="74DA2C28" w:rsidR="00F37D99" w:rsidRPr="006459C6" w:rsidRDefault="008F1A2F" w:rsidP="00F37D99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CC4F18" wp14:editId="5BD7BA42">
                <wp:simplePos x="0" y="0"/>
                <wp:positionH relativeFrom="column">
                  <wp:posOffset>-85726</wp:posOffset>
                </wp:positionH>
                <wp:positionV relativeFrom="paragraph">
                  <wp:posOffset>266065</wp:posOffset>
                </wp:positionV>
                <wp:extent cx="5991225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47A384B2" id="Straight Connector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20.95pt" to="46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ChYJWm4AAAAAkBAAAPAAAAZHJzL2Rvd25yZXYueG1sTI/BSsNAEIbvgu+wjOCt3aRVsTGbUgpi&#10;LZRiFepxmx2TaHY27G6b9O0d8aDHmfn45/vz+WBbcUIfGkcK0nECAql0pqFKwdvr4+geRIiajG4d&#10;oYIzBpgXlxe5zozr6QVPu1gJDqGQaQV1jF0mZShrtDqMXYfEtw/nrY48+koar3sOt62cJMmdtLoh&#10;/lDrDpc1ll+7o1Ww8avVcrE+f9L23fb7yXq/fR6elLq+GhYPICIO8Q+GH31Wh4KdDu5IJohWwSid&#10;3jKq4CadgWBgNk243OF3IYtc/m9QfAM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Ch&#10;YJWm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="00F37D99"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="00F37D99"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="00F37D99"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="00F37D99"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F37D99"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="00F37D99"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Πρόσβαση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σε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χρήση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Services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συστήματος</w:t>
      </w:r>
      <w:r w:rsidR="00F37D9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87211C2" w14:textId="0C19C900" w:rsidR="00EF2D8F" w:rsidRPr="00AF5002" w:rsidRDefault="00EF2D8F" w:rsidP="00EF2D8F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Function Name – Use Case: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Accounts</w:t>
      </w:r>
      <w:r w:rsidR="00AF5002" w:rsidRPr="00AF5002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&amp; </w:t>
      </w:r>
      <w:r w:rsid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ΑΑΑ</w:t>
      </w:r>
      <w:r w:rsidR="00AF5002" w:rsidRPr="00AF5002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(</w:t>
      </w:r>
      <w:r w:rsidR="00AF5002" w:rsidRPr="00AF5002">
        <w:rPr>
          <w:rFonts w:ascii="Arial" w:hAnsi="Arial" w:cs="Arial"/>
          <w:bCs/>
          <w:i/>
          <w:i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authentication, authorization, accounting</w:t>
      </w:r>
      <w:r w:rsidR="00AF5002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)</w:t>
      </w:r>
    </w:p>
    <w:p w14:paraId="2B2013FF" w14:textId="3F38465A" w:rsidR="00EF2D8F" w:rsidRPr="00EF2D8F" w:rsidRDefault="00EF2D8F" w:rsidP="00EF2D8F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EF2D8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EF2D8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Πολλαπλοί</w:t>
      </w:r>
      <w:r w:rsidRPr="00EF2D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είδη</w:t>
      </w:r>
      <w:r w:rsidRPr="00EF2D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λογαριασμού</w:t>
      </w:r>
      <w:r w:rsidRPr="00EF2D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Role-based access control (</w:t>
      </w:r>
      <w:r w:rsidRPr="00AF5002">
        <w:rPr>
          <w:rFonts w:ascii="Arial" w:hAnsi="Arial" w:cs="Arial"/>
          <w:bCs/>
          <w:i/>
          <w:i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RBAC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)</w:t>
      </w:r>
      <w:r w:rsidRPr="00EF2D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08ABF349" w14:textId="1769B6F9" w:rsidR="00EF2D8F" w:rsidRPr="00113219" w:rsidRDefault="00EF2D8F" w:rsidP="00EF2D8F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1866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Έλεγχος και έναρξη καταγραφής επιπέδου πρόσβασης και δραστηριότητας κατά την σύνδεση</w:t>
      </w:r>
      <w:r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47A0DC3C" w14:textId="7917D861" w:rsidR="00EF2D8F" w:rsidRPr="0029088F" w:rsidRDefault="00EF2D8F" w:rsidP="00EF2D8F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Inputs: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Front-end portal authenticated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στο</w:t>
      </w:r>
      <w:r w:rsidRP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back-end</w:t>
      </w:r>
      <w:r w:rsidR="0029088F" w:rsidRPr="002908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012DC3CA" w14:textId="22E71A26" w:rsidR="00EF2D8F" w:rsidRPr="004E3DD8" w:rsidRDefault="00EF2D8F" w:rsidP="00EF2D8F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4E3DD8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4E3DD8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4E3DD8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4E3DD8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4E3DD8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Κατά την είσοδο στο σύστημα ελέγχεται το επίπεδο πρόσβασης στο </w:t>
      </w:r>
      <w:r w:rsidR="004E3DD8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back</w:t>
      </w:r>
      <w:r w:rsidR="004E3DD8" w:rsidRPr="004E3DD8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  <w:r w:rsidR="004E3DD8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end</w:t>
      </w:r>
      <w:r w:rsidR="004E3DD8" w:rsidRPr="004E3DD8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E3DD8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με βάση τα εισαγόμενα στοιχεία χρήστη</w:t>
      </w:r>
      <w:r w:rsid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που αναθέτη ένα </w:t>
      </w:r>
      <w:r w:rsidR="002908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RBAC</w:t>
      </w:r>
      <w:r w:rsidR="0029088F" w:rsidRP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αριθμό καθώς και </w:t>
      </w:r>
      <w:r w:rsidR="002908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services</w:t>
      </w:r>
      <w:r w:rsidR="0029088F" w:rsidRP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για </w:t>
      </w:r>
      <w:r w:rsidR="002908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AAA</w:t>
      </w:r>
      <w:r w:rsidR="0029088F" w:rsidRP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908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enabled</w:t>
      </w:r>
      <w:r w:rsidRPr="004E3DD8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3BCD5A1" w14:textId="77777777" w:rsidR="00EF2D8F" w:rsidRPr="006459C6" w:rsidRDefault="00EF2D8F" w:rsidP="00EF2D8F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Alternative</w:t>
      </w:r>
      <w:r w:rsidRPr="006459C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6459C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6459C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0E5C52A4" w14:textId="3A77A7BB" w:rsidR="00EF2D8F" w:rsidRPr="00AF5002" w:rsidRDefault="00EF2D8F" w:rsidP="00EF2D8F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DB11A8" wp14:editId="2BE254B7">
                <wp:simplePos x="0" y="0"/>
                <wp:positionH relativeFrom="column">
                  <wp:posOffset>-85725</wp:posOffset>
                </wp:positionH>
                <wp:positionV relativeFrom="paragraph">
                  <wp:posOffset>513715</wp:posOffset>
                </wp:positionV>
                <wp:extent cx="5991225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25EC1F7F" id="Straight Connector 1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40.45pt" to="465pt,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DoRtiY4AAAAAkBAAAPAAAAZHJzL2Rvd25yZXYueG1sTI/BasJAEIbvhb7DMoXedFelRdNsRIRS&#10;KxSpFfS4ZqdJ2uxsyK4mvn1HemiPM/Pxz/en897V4oxtqDxpGA0VCKTc24oKDbuP58EURIiGrKk9&#10;oYYLBphntzepSazv6B3P21gIDqGQGA1ljE0iZchLdCYMfYPEt0/fOhN5bAtpW9NxuKvlWKlH6UxF&#10;/KE0DS5LzL+3J6fhrV2tlov15Ys2B9ftx+v95rV/0fr+rl88gYjYxz8YrvqsDhk7Hf2JbBC1hsFo&#10;8sCohqmagWBgNlFc7vi7kFkq/zfIfgA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Do&#10;RtiY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Διαφοροποίηση </w:t>
      </w:r>
      <w:r w:rsidR="0013498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&amp; </w:t>
      </w:r>
      <w:r w:rsidR="00957A6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Έλεγχος</w:t>
      </w:r>
      <w:r w:rsidR="0013498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π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ρόσβαση</w:t>
      </w:r>
      <w:r w:rsid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ς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σε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χρήση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Services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συστήματος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31F8D5E8" w14:textId="3A438BD6" w:rsidR="00DD200B" w:rsidRPr="00AF5002" w:rsidRDefault="00DD200B" w:rsidP="00DD200B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Function Name – Use Case: </w:t>
      </w:r>
      <w:r w:rsidR="002279A7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Patient Registry</w:t>
      </w:r>
    </w:p>
    <w:p w14:paraId="3232FF1F" w14:textId="023A0A6C" w:rsidR="00DD200B" w:rsidRPr="00EB3C46" w:rsidRDefault="00DD200B" w:rsidP="00DD200B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EB3C4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EB3C4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EB3C4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 συνδεμένος χρήστης διαχειρίζεται νέους/παλιούς ασθενής</w:t>
      </w:r>
      <w:r w:rsidRPr="00EB3C4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697219EE" w14:textId="708FB3CE" w:rsidR="00DD200B" w:rsidRPr="00113219" w:rsidRDefault="00DD200B" w:rsidP="00DD200B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560EE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Καταχώρηση ασθενών εφόσον βγουν θετικοί μέσο τεστ</w:t>
      </w:r>
      <w:r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959BF36" w14:textId="06AEB963" w:rsidR="00DD200B" w:rsidRPr="006459C6" w:rsidRDefault="00DD200B" w:rsidP="00DD200B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Inputs</w:t>
      </w:r>
      <w:r w:rsidRPr="006459C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560E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Mobile</w:t>
      </w:r>
      <w:r w:rsidR="00C560EE" w:rsidRPr="006459C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560E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user</w:t>
      </w:r>
      <w:r w:rsidR="00C560EE" w:rsidRPr="006459C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560E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interface</w:t>
      </w:r>
    </w:p>
    <w:p w14:paraId="63096F34" w14:textId="6CB4B463" w:rsidR="00DD200B" w:rsidRPr="00C42785" w:rsidRDefault="00DD200B" w:rsidP="00DD200B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C4278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C4278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C4278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C4278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χρήστης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εισάγει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με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βάση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RBAC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 πληροφορίες στην βάση δεδομένων με βάση τους ασθενής και περίοδο νοσήσεις</w:t>
      </w:r>
      <w:r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7BFC1001" w14:textId="77777777" w:rsidR="00DD200B" w:rsidRPr="00DD200B" w:rsidRDefault="00DD200B" w:rsidP="00DD200B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Alternative</w:t>
      </w:r>
      <w:r w:rsidRPr="00DD200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DD200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DD200B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2F3F7F06" w14:textId="3A43A6D4" w:rsidR="00DD200B" w:rsidRDefault="00DD200B" w:rsidP="00DF78DE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32226C" wp14:editId="3B5F6BB1">
                <wp:simplePos x="0" y="0"/>
                <wp:positionH relativeFrom="column">
                  <wp:posOffset>-85725</wp:posOffset>
                </wp:positionH>
                <wp:positionV relativeFrom="paragraph">
                  <wp:posOffset>513715</wp:posOffset>
                </wp:positionV>
                <wp:extent cx="5991225" cy="0"/>
                <wp:effectExtent l="0" t="0" r="0" b="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098ED0F8" id="Straight Connector 13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40.45pt" to="465pt,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DoRtiY4AAAAAkBAAAPAAAAZHJzL2Rvd25yZXYueG1sTI/BasJAEIbvhb7DMoXedFelRdNsRIRS&#10;KxSpFfS4ZqdJ2uxsyK4mvn1HemiPM/Pxz/en897V4oxtqDxpGA0VCKTc24oKDbuP58EURIiGrKk9&#10;oYYLBphntzepSazv6B3P21gIDqGQGA1ljE0iZchLdCYMfYPEt0/fOhN5bAtpW9NxuKvlWKlH6UxF&#10;/KE0DS5LzL+3J6fhrV2tlov15Ys2B9ftx+v95rV/0fr+rl88gYjYxz8YrvqsDhk7Hf2JbBC1hsFo&#10;8sCohqmagWBgNlFc7vi7kFkq/zfIfgA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Do&#10;RtiY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  <w:r w:rsidR="00EB3C4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B3C4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Καταχώρηση εγγραφών χρήστη και ενημέρωση των στοιχείων/εγγραφών τους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23CA6782" w14:textId="69B774B9" w:rsidR="00361B9B" w:rsidRPr="0036606E" w:rsidRDefault="00361B9B" w:rsidP="00361B9B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Function Name – Use Case:</w:t>
      </w:r>
      <w:r w:rsidR="0036606E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36606E" w:rsidRPr="0036606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Export Statistical analysis</w:t>
      </w:r>
      <w:r w:rsidRPr="0036606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26F1BAD3" w14:textId="77777777" w:rsidR="00361B9B" w:rsidRDefault="00361B9B" w:rsidP="00361B9B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4B419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 διαχειριστής εισάγει ή αφαιρεί μια καταχώρηση από το σύστημα.</w:t>
      </w:r>
    </w:p>
    <w:p w14:paraId="2298E6E7" w14:textId="773EF1DD" w:rsidR="00361B9B" w:rsidRPr="00D673FE" w:rsidRDefault="00361B9B" w:rsidP="00361B9B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D673FE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42785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Database &lt;&gt; {}</w:t>
      </w:r>
      <w:r w:rsidR="009652B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and patient &lt;&gt; []</w:t>
      </w:r>
      <w:r w:rsidRPr="00D673F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EDEF2E0" w14:textId="63725E94" w:rsidR="00361B9B" w:rsidRPr="00113219" w:rsidRDefault="00361B9B" w:rsidP="00361B9B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Inputs: </w:t>
      </w:r>
      <w:r w:rsidR="00C42785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Mobile user interface</w:t>
      </w:r>
      <w:r>
        <w:t>.</w:t>
      </w:r>
    </w:p>
    <w:p w14:paraId="2A1855BD" w14:textId="1F797376" w:rsidR="00361B9B" w:rsidRPr="000F71BB" w:rsidRDefault="00361B9B" w:rsidP="00361B9B">
      <w:pPr>
        <w:rPr>
          <w:lang w:val="el-GR"/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0F71B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0F71B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0F71B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0F71B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0F71BB">
        <w:rPr>
          <w:lang w:val="el-GR"/>
        </w:rPr>
        <w:t>Το</w:t>
      </w:r>
      <w:r w:rsidR="000F71BB" w:rsidRPr="000F71BB">
        <w:rPr>
          <w:lang w:val="el-GR"/>
        </w:rPr>
        <w:t xml:space="preserve"> </w:t>
      </w:r>
      <w:r w:rsidR="000F71BB">
        <w:rPr>
          <w:lang w:val="el-GR"/>
        </w:rPr>
        <w:t>σύστημα</w:t>
      </w:r>
      <w:r w:rsidR="000F71BB" w:rsidRPr="000F71BB">
        <w:rPr>
          <w:lang w:val="el-GR"/>
        </w:rPr>
        <w:t xml:space="preserve"> </w:t>
      </w:r>
      <w:r w:rsidR="000F71BB">
        <w:rPr>
          <w:lang w:val="el-GR"/>
        </w:rPr>
        <w:t>παράγει</w:t>
      </w:r>
      <w:r w:rsidR="000F71BB" w:rsidRPr="000F71BB">
        <w:rPr>
          <w:lang w:val="el-GR"/>
        </w:rPr>
        <w:t xml:space="preserve"> </w:t>
      </w:r>
      <w:r w:rsidR="000F71BB">
        <w:rPr>
          <w:lang w:val="el-GR"/>
        </w:rPr>
        <w:t>αντλώντας</w:t>
      </w:r>
      <w:r w:rsidR="000F71BB" w:rsidRPr="000F71BB">
        <w:rPr>
          <w:lang w:val="el-GR"/>
        </w:rPr>
        <w:t xml:space="preserve"> </w:t>
      </w:r>
      <w:r w:rsidR="000F71BB">
        <w:rPr>
          <w:lang w:val="el-GR"/>
        </w:rPr>
        <w:t>δεδομένα τις βάσεις δεδομένων σε δομή δεδομένων και τα σκιαγραφεί εικονικά μετέπειτα από αλγοριθμική ανάλυση τους στην εφαρμογή κινητού για την πορεία, πλήθος, κ.α., περί νοσήσεις</w:t>
      </w:r>
      <w:r w:rsidRPr="000F71BB">
        <w:rPr>
          <w:lang w:val="el-GR"/>
        </w:rPr>
        <w:t>.</w:t>
      </w:r>
    </w:p>
    <w:p w14:paraId="029E0FC0" w14:textId="77777777" w:rsidR="00361B9B" w:rsidRPr="00361B9B" w:rsidRDefault="00361B9B" w:rsidP="00361B9B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Alternative</w:t>
      </w:r>
      <w:r w:rsidRPr="00361B9B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361B9B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361B9B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5063E80F" w14:textId="0136B374" w:rsidR="00361B9B" w:rsidRPr="00361B9B" w:rsidRDefault="00361B9B" w:rsidP="00DF78DE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A50F19" wp14:editId="73478228">
                <wp:simplePos x="0" y="0"/>
                <wp:positionH relativeFrom="column">
                  <wp:posOffset>-85725</wp:posOffset>
                </wp:positionH>
                <wp:positionV relativeFrom="paragraph">
                  <wp:posOffset>275590</wp:posOffset>
                </wp:positionV>
                <wp:extent cx="5991225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36A9F1AC" id="Straight Connector 15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21.7pt" to="465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BBk2Fc4AAAAAkBAAAPAAAAZHJzL2Rvd25yZXYueG1sTI/BSsNAEIbvgu+wjOCt3bSpojGbUgpi&#10;LZRiFepxmx2TaHY27G6b9O0d8aDHmfn45/vz+WBbcUIfGkcKJuMEBFLpTEOVgrfXx9EdiBA1Gd06&#10;QgVnDDAvLi9ynRnX0wuedrESHEIh0wrqGLtMylDWaHUYuw6Jbx/OWx159JU0Xvccbls5TZJbaXVD&#10;/KHWHS5rLL92R6tg41er5WJ9/qTtu+330/V++zw8KXV9NSweQEQc4h8MP/qsDgU7HdyRTBCtgtEk&#10;vWFUwSydgWDgPk243OF3IYtc/m9QfAM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BB&#10;k2Fc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C151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Statistical visualization output</w:t>
      </w:r>
      <w:r w:rsidR="00CC151D" w:rsidRPr="00CC151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C151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για</w:t>
      </w:r>
      <w:r w:rsidR="00CC151D" w:rsidRPr="00CC151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C151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Data analysis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4925E960" w14:textId="42728E64" w:rsidR="00DF78DE" w:rsidRPr="00DF78DE" w:rsidRDefault="00DF78DE" w:rsidP="00DF78DE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Function Name – Use Case: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Admin CRUD’s Database.</w:t>
      </w:r>
    </w:p>
    <w:p w14:paraId="38591148" w14:textId="77777777" w:rsidR="004B419A" w:rsidRDefault="00DF78DE" w:rsidP="00DF78DE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4B419A" w:rsidRPr="004B419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 διαχειριστής εισάγει ή αφαιρεί μια καταχώρηση από το σύστημα.</w:t>
      </w:r>
    </w:p>
    <w:p w14:paraId="42F46D2F" w14:textId="0D917DE8" w:rsidR="00DF78DE" w:rsidRPr="00D673FE" w:rsidRDefault="00DF78DE" w:rsidP="00DF78DE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D673FE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A7391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RBAC login Admin Level</w:t>
      </w:r>
      <w:r w:rsidRPr="00D673F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360D8CC0" w14:textId="30FD87E4" w:rsidR="00DF78DE" w:rsidRPr="00113219" w:rsidRDefault="00DF78DE" w:rsidP="00DF78DE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Inputs: </w:t>
      </w:r>
      <w:r w:rsidR="004B419A">
        <w:t>Front-end page admin account.</w:t>
      </w:r>
    </w:p>
    <w:p w14:paraId="621AE640" w14:textId="77777777" w:rsidR="004B419A" w:rsidRDefault="00DF78DE" w:rsidP="00DF78DE">
      <w:pPr>
        <w:rPr>
          <w:lang w:val="el-GR"/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4B419A" w:rsidRPr="004B419A">
        <w:rPr>
          <w:lang w:val="el-GR"/>
        </w:rPr>
        <w:t>Το σύστημα είναι σε θέση να αφαιρέσει ή να προσθέσει μια νέα καταχώρηση με βάση τις ενέργειες λειτουργίας διαχειριστή.</w:t>
      </w:r>
    </w:p>
    <w:p w14:paraId="0A6E11F5" w14:textId="31749F95" w:rsidR="00DF78DE" w:rsidRPr="006459C6" w:rsidRDefault="00DF78DE" w:rsidP="00DF78DE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Alternative</w:t>
      </w:r>
      <w:r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3BB38952" w14:textId="78B8F917" w:rsidR="00DF78DE" w:rsidRPr="004B419A" w:rsidRDefault="00DF78DE" w:rsidP="00DF78DE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A7D3CC" wp14:editId="4E751E1D">
                <wp:simplePos x="0" y="0"/>
                <wp:positionH relativeFrom="column">
                  <wp:posOffset>-85725</wp:posOffset>
                </wp:positionH>
                <wp:positionV relativeFrom="paragraph">
                  <wp:posOffset>513715</wp:posOffset>
                </wp:positionV>
                <wp:extent cx="5991225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279CC315" id="Straight Connector 12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40.45pt" to="465pt,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DoRtiY4AAAAAkBAAAPAAAAZHJzL2Rvd25yZXYueG1sTI/BasJAEIbvhb7DMoXedFelRdNsRIRS&#10;KxSpFfS4ZqdJ2uxsyK4mvn1HemiPM/Pxz/en897V4oxtqDxpGA0VCKTc24oKDbuP58EURIiGrKk9&#10;oYYLBphntzepSazv6B3P21gIDqGQGA1ljE0iZchLdCYMfYPEt0/fOhN5bAtpW9NxuKvlWKlH6UxF&#10;/KE0DS5LzL+3J6fhrV2tlov15Ys2B9ftx+v95rV/0fr+rl88gYjYxz8YrvqsDhk7Hf2JbBC1hsFo&#10;8sCohqmagWBgNlFc7vi7kFkq/zfIfgA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Do&#10;RtiY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4B419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Business entity database update.</w:t>
      </w:r>
    </w:p>
    <w:p w14:paraId="0120CB33" w14:textId="77777777" w:rsidR="000B05AF" w:rsidRPr="004B419A" w:rsidRDefault="000B05AF" w:rsidP="000B05AF">
      <w:pPr>
        <w:ind w:left="360"/>
        <w:jc w:val="left"/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E64DA60" w14:textId="71C9E9AA" w:rsidR="00DC6E5D" w:rsidRPr="00BC2BA6" w:rsidRDefault="00B259D5" w:rsidP="00BC2BA6">
      <w:pPr>
        <w:jc w:val="center"/>
        <w:rPr>
          <w:bCs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37D99">
        <w:rPr>
          <w:bCs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indicative specification non-functional requirements</w:t>
      </w:r>
    </w:p>
    <w:p w14:paraId="3AC31FFC" w14:textId="6A161C1C" w:rsidR="00DC6E5D" w:rsidRDefault="00DC6E5D" w:rsidP="00DC6E5D">
      <w:pPr>
        <w:rPr>
          <w:rFonts w:ascii="Arial" w:hAnsi="Arial" w:cs="Arial"/>
          <w:color w:val="202124"/>
          <w:shd w:val="clear" w:color="auto" w:fill="FFFFFF"/>
        </w:rPr>
      </w:pPr>
      <w:r>
        <w:tab/>
      </w: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Pr="007F2B4C">
        <w:t>CIA</w:t>
      </w:r>
      <w:r>
        <w:t xml:space="preserve"> (</w:t>
      </w:r>
      <w:r>
        <w:rPr>
          <w:rFonts w:ascii="Arial" w:hAnsi="Arial" w:cs="Arial"/>
          <w:color w:val="202124"/>
          <w:shd w:val="clear" w:color="auto" w:fill="FFFFFF"/>
        </w:rPr>
        <w:t>Confidentiality, integrity and availability) triad</w:t>
      </w:r>
    </w:p>
    <w:p w14:paraId="7214C102" w14:textId="77777777" w:rsidR="00CC7CB8" w:rsidRPr="00D05EB0" w:rsidRDefault="00CC7CB8" w:rsidP="00CC7CB8">
      <w:pPr>
        <w:ind w:left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 </w:t>
      </w:r>
      <w:r w:rsidRPr="00D05EB0">
        <w:t>Optimize Performance with Profiler</w:t>
      </w:r>
    </w:p>
    <w:p w14:paraId="213D5241" w14:textId="77777777" w:rsidR="00CC7CB8" w:rsidRPr="00D05EB0" w:rsidRDefault="00CC7CB8" w:rsidP="00CC7CB8">
      <w:pPr>
        <w:ind w:left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 </w:t>
      </w:r>
      <w:r w:rsidRPr="00D05EB0">
        <w:t>Maximize Battery Life</w:t>
      </w:r>
    </w:p>
    <w:p w14:paraId="48894A13" w14:textId="77777777" w:rsidR="00CC7CB8" w:rsidRPr="00D05EB0" w:rsidRDefault="00CC7CB8" w:rsidP="00CC7CB8">
      <w:pPr>
        <w:ind w:left="720"/>
      </w:pPr>
      <w:r w:rsidRPr="00A61158">
        <w:rPr>
          <w:b/>
          <w:bCs/>
        </w:rPr>
        <w:lastRenderedPageBreak/>
        <w:t>Function Name</w:t>
      </w:r>
      <w:r>
        <w:rPr>
          <w:b/>
          <w:bCs/>
        </w:rPr>
        <w:t xml:space="preserve">: </w:t>
      </w:r>
      <w:r w:rsidRPr="00D05EB0">
        <w:t>Optimize for Responsiveness</w:t>
      </w:r>
    </w:p>
    <w:p w14:paraId="55EB9929" w14:textId="4406DF71" w:rsidR="00CC7CB8" w:rsidRPr="00155A51" w:rsidRDefault="00CC7CB8" w:rsidP="00155A51">
      <w:pPr>
        <w:ind w:left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 </w:t>
      </w:r>
      <w:r w:rsidRPr="00D05EB0">
        <w:t>Improve App Security</w:t>
      </w:r>
      <w:r w:rsidR="00155A51" w:rsidRPr="00155A51">
        <w:t xml:space="preserve"> </w:t>
      </w:r>
      <w:r w:rsidR="00155A51">
        <w:t xml:space="preserve">(SQLite </w:t>
      </w:r>
      <w:r w:rsidR="00155A51">
        <w:rPr>
          <w:lang w:val="el-GR"/>
        </w:rPr>
        <w:t>αντί</w:t>
      </w:r>
      <w:r w:rsidR="00155A51" w:rsidRPr="006020F5">
        <w:t xml:space="preserve"> </w:t>
      </w:r>
      <w:r w:rsidR="00155A51">
        <w:t xml:space="preserve">public database </w:t>
      </w:r>
      <w:r w:rsidR="00155A51">
        <w:rPr>
          <w:lang w:val="el-GR"/>
        </w:rPr>
        <w:t>λόγο</w:t>
      </w:r>
      <w:r w:rsidR="00155A51" w:rsidRPr="006020F5">
        <w:t xml:space="preserve"> </w:t>
      </w:r>
      <w:r w:rsidR="00155A51">
        <w:rPr>
          <w:lang w:val="el-GR"/>
        </w:rPr>
        <w:t>ενός</w:t>
      </w:r>
      <w:r w:rsidR="00155A51" w:rsidRPr="006020F5">
        <w:t xml:space="preserve"> </w:t>
      </w:r>
      <w:r w:rsidR="00155A51">
        <w:rPr>
          <w:lang w:val="el-GR"/>
        </w:rPr>
        <w:t>σκορ</w:t>
      </w:r>
      <w:r w:rsidR="00155A51" w:rsidRPr="006020F5">
        <w:t xml:space="preserve"> </w:t>
      </w:r>
      <w:r w:rsidR="00155A51">
        <w:rPr>
          <w:lang w:val="el-GR"/>
        </w:rPr>
        <w:t>και</w:t>
      </w:r>
      <w:r w:rsidR="00155A51" w:rsidRPr="006020F5">
        <w:t xml:space="preserve"> </w:t>
      </w:r>
      <w:r w:rsidR="00155A51">
        <w:rPr>
          <w:lang w:val="el-GR"/>
        </w:rPr>
        <w:t>μόνο</w:t>
      </w:r>
      <w:r w:rsidR="00155A51" w:rsidRPr="006020F5">
        <w:t xml:space="preserve"> </w:t>
      </w:r>
      <w:r w:rsidR="00155A51">
        <w:rPr>
          <w:lang w:val="el-GR"/>
        </w:rPr>
        <w:t>χρήστη</w:t>
      </w:r>
      <w:r w:rsidR="00155A51" w:rsidRPr="006020F5">
        <w:t>)</w:t>
      </w:r>
    </w:p>
    <w:p w14:paraId="4A5FA711" w14:textId="77777777" w:rsidR="00CC7CB8" w:rsidRPr="00C02BEF" w:rsidRDefault="00CC7CB8" w:rsidP="00CC7CB8">
      <w:pPr>
        <w:ind w:left="720"/>
      </w:pPr>
      <w:r w:rsidRPr="00A61158">
        <w:rPr>
          <w:b/>
          <w:bCs/>
        </w:rPr>
        <w:t>Function</w:t>
      </w:r>
      <w:r w:rsidRPr="00C02BEF">
        <w:rPr>
          <w:b/>
          <w:bCs/>
        </w:rPr>
        <w:t xml:space="preserve"> </w:t>
      </w:r>
      <w:r w:rsidRPr="00A61158">
        <w:rPr>
          <w:b/>
          <w:bCs/>
        </w:rPr>
        <w:t>Name</w:t>
      </w:r>
      <w:r w:rsidRPr="00C02BEF">
        <w:rPr>
          <w:b/>
          <w:bCs/>
        </w:rPr>
        <w:t xml:space="preserve">:  </w:t>
      </w:r>
      <w:r w:rsidRPr="00D05EB0">
        <w:t>Testing</w:t>
      </w:r>
    </w:p>
    <w:p w14:paraId="7F013B9A" w14:textId="77777777" w:rsidR="00C5794F" w:rsidRDefault="00C5794F" w:rsidP="00C5794F">
      <w:pPr>
        <w:rPr>
          <w:lang w:val="el-GR"/>
        </w:rPr>
      </w:pPr>
      <w:r>
        <w:rPr>
          <w:lang w:val="el-GR"/>
        </w:rPr>
        <w:t xml:space="preserve">Για να επιτευχθούν τα </w:t>
      </w:r>
      <w:r>
        <w:t>NFR</w:t>
      </w:r>
      <w:r w:rsidRPr="008E334A">
        <w:rPr>
          <w:lang w:val="el-GR"/>
        </w:rPr>
        <w:t xml:space="preserve"> </w:t>
      </w:r>
      <w:r>
        <w:rPr>
          <w:lang w:val="el-GR"/>
        </w:rPr>
        <w:t>(</w:t>
      </w:r>
      <w:r>
        <w:t>non</w:t>
      </w:r>
      <w:r w:rsidRPr="00683091">
        <w:rPr>
          <w:lang w:val="el-GR"/>
        </w:rPr>
        <w:t>-</w:t>
      </w:r>
      <w:r w:rsidRPr="008E334A">
        <w:rPr>
          <w:lang w:val="el-GR"/>
        </w:rPr>
        <w:t>f</w:t>
      </w:r>
      <w:r>
        <w:t>unctional</w:t>
      </w:r>
      <w:r w:rsidRPr="008E334A">
        <w:rPr>
          <w:lang w:val="el-GR"/>
        </w:rPr>
        <w:t xml:space="preserve"> </w:t>
      </w:r>
      <w:r>
        <w:t>requirements</w:t>
      </w:r>
      <w:r w:rsidRPr="008E334A">
        <w:rPr>
          <w:lang w:val="el-GR"/>
        </w:rPr>
        <w:t xml:space="preserve">) </w:t>
      </w:r>
      <w:r>
        <w:rPr>
          <w:lang w:val="el-GR"/>
        </w:rPr>
        <w:t>χρειάζεται να γίνουν τα «αυτονόητα» από μεριά χρήστη δηλαδή μια ομαλή θετική αδιάκοπη εμπειρία.</w:t>
      </w:r>
    </w:p>
    <w:p w14:paraId="6D5875E2" w14:textId="77777777" w:rsidR="00C5794F" w:rsidRDefault="00C5794F" w:rsidP="00C5794F">
      <w:pPr>
        <w:rPr>
          <w:lang w:val="el-GR"/>
        </w:rPr>
      </w:pPr>
      <w:r>
        <w:rPr>
          <w:lang w:val="el-GR"/>
        </w:rPr>
        <w:t>Από τεχνικής άποψης να υπάρχουν γενικά οι παρακάτω λειτουργείες σε ομαλή φόρμα:</w:t>
      </w:r>
    </w:p>
    <w:p w14:paraId="75AF5184" w14:textId="77777777" w:rsidR="00C5794F" w:rsidRPr="008E334A" w:rsidRDefault="00C5794F" w:rsidP="00C5794F">
      <w:pPr>
        <w:pStyle w:val="ListParagraph"/>
        <w:numPr>
          <w:ilvl w:val="0"/>
          <w:numId w:val="45"/>
        </w:numPr>
        <w:rPr>
          <w:lang w:val="el-GR"/>
        </w:rPr>
      </w:pPr>
      <w:r w:rsidRPr="008E334A">
        <w:t>Performance</w:t>
      </w:r>
      <w:r w:rsidRPr="008E334A">
        <w:rPr>
          <w:lang w:val="el-GR"/>
        </w:rPr>
        <w:t xml:space="preserve"> </w:t>
      </w:r>
    </w:p>
    <w:p w14:paraId="61D71CE0" w14:textId="315155F6" w:rsidR="00C5794F" w:rsidRPr="008E334A" w:rsidRDefault="00C5794F" w:rsidP="00C5794F">
      <w:pPr>
        <w:pStyle w:val="ListParagraph"/>
        <w:numPr>
          <w:ilvl w:val="0"/>
          <w:numId w:val="45"/>
        </w:numPr>
      </w:pPr>
      <w:r w:rsidRPr="008E334A">
        <w:t xml:space="preserve">Availability </w:t>
      </w:r>
      <w:r w:rsidR="00B020F5">
        <w:t>(</w:t>
      </w:r>
      <w:r w:rsidR="00B020F5">
        <w:rPr>
          <w:lang w:val="el-GR"/>
        </w:rPr>
        <w:t>παίζοντας</w:t>
      </w:r>
      <w:r w:rsidR="00B020F5" w:rsidRPr="00D8709C">
        <w:t xml:space="preserve"> </w:t>
      </w:r>
      <w:r w:rsidR="00B020F5">
        <w:rPr>
          <w:lang w:val="el-GR"/>
        </w:rPr>
        <w:t>με</w:t>
      </w:r>
      <w:r w:rsidR="00B020F5" w:rsidRPr="00D8709C">
        <w:t xml:space="preserve"> </w:t>
      </w:r>
      <w:r w:rsidR="00B020F5">
        <w:t>no internet required</w:t>
      </w:r>
      <w:r w:rsidR="00B020F5" w:rsidRPr="00D8709C">
        <w:t xml:space="preserve"> </w:t>
      </w:r>
      <w:r w:rsidR="00B020F5">
        <w:rPr>
          <w:lang w:val="el-GR"/>
        </w:rPr>
        <w:t>λόγο</w:t>
      </w:r>
      <w:r w:rsidR="00B020F5" w:rsidRPr="006020F5">
        <w:t xml:space="preserve"> </w:t>
      </w:r>
      <w:r w:rsidR="00B020F5">
        <w:t>ads)</w:t>
      </w:r>
    </w:p>
    <w:p w14:paraId="147BBB2F" w14:textId="77777777" w:rsidR="00C5794F" w:rsidRPr="008E334A" w:rsidRDefault="00C5794F" w:rsidP="00C5794F">
      <w:pPr>
        <w:pStyle w:val="ListParagraph"/>
        <w:numPr>
          <w:ilvl w:val="0"/>
          <w:numId w:val="45"/>
        </w:numPr>
      </w:pPr>
      <w:r w:rsidRPr="008E334A">
        <w:t xml:space="preserve">Scalability </w:t>
      </w:r>
    </w:p>
    <w:p w14:paraId="69C8AC93" w14:textId="77777777" w:rsidR="00C5794F" w:rsidRPr="008E334A" w:rsidRDefault="00C5794F" w:rsidP="00C5794F">
      <w:pPr>
        <w:pStyle w:val="ListParagraph"/>
        <w:numPr>
          <w:ilvl w:val="0"/>
          <w:numId w:val="45"/>
        </w:numPr>
      </w:pPr>
      <w:r w:rsidRPr="008E334A">
        <w:t xml:space="preserve">Usability </w:t>
      </w:r>
    </w:p>
    <w:p w14:paraId="52916D93" w14:textId="77777777" w:rsidR="00C5794F" w:rsidRPr="008E334A" w:rsidRDefault="00C5794F" w:rsidP="00C5794F">
      <w:pPr>
        <w:pStyle w:val="ListParagraph"/>
        <w:numPr>
          <w:ilvl w:val="0"/>
          <w:numId w:val="45"/>
        </w:numPr>
      </w:pPr>
      <w:r w:rsidRPr="008E334A">
        <w:t xml:space="preserve">Security </w:t>
      </w:r>
    </w:p>
    <w:p w14:paraId="30258901" w14:textId="77777777" w:rsidR="00C5794F" w:rsidRPr="008E334A" w:rsidRDefault="00C5794F" w:rsidP="00C5794F">
      <w:pPr>
        <w:pStyle w:val="ListParagraph"/>
        <w:numPr>
          <w:ilvl w:val="0"/>
          <w:numId w:val="45"/>
        </w:numPr>
      </w:pPr>
      <w:r w:rsidRPr="008E334A">
        <w:t>Modifiability</w:t>
      </w:r>
    </w:p>
    <w:p w14:paraId="2B05B4B8" w14:textId="77777777" w:rsidR="00C5794F" w:rsidRPr="008E334A" w:rsidRDefault="00C5794F" w:rsidP="00C5794F">
      <w:pPr>
        <w:pStyle w:val="ListParagraph"/>
        <w:numPr>
          <w:ilvl w:val="0"/>
          <w:numId w:val="45"/>
        </w:numPr>
        <w:rPr>
          <w:lang w:val="el-GR"/>
        </w:rPr>
      </w:pPr>
      <w:r w:rsidRPr="008E334A">
        <w:rPr>
          <w:lang w:val="el-GR"/>
        </w:rPr>
        <w:t>Maintainability and testability</w:t>
      </w:r>
    </w:p>
    <w:p w14:paraId="14F2CA04" w14:textId="77777777" w:rsidR="00C5794F" w:rsidRDefault="00C5794F" w:rsidP="00C5794F">
      <w:pPr>
        <w:pStyle w:val="ListParagraph"/>
        <w:numPr>
          <w:ilvl w:val="0"/>
          <w:numId w:val="45"/>
        </w:numPr>
        <w:rPr>
          <w:lang w:val="el-GR"/>
        </w:rPr>
      </w:pPr>
      <w:r w:rsidRPr="008E334A">
        <w:rPr>
          <w:lang w:val="el-GR"/>
        </w:rPr>
        <w:t>Cost</w:t>
      </w:r>
    </w:p>
    <w:p w14:paraId="16CFE468" w14:textId="023838BD" w:rsidR="00DC6E5D" w:rsidRDefault="00C5794F" w:rsidP="00CE3EFE">
      <w:pPr>
        <w:rPr>
          <w:lang w:val="el-GR"/>
        </w:rPr>
      </w:pPr>
      <w:r>
        <w:rPr>
          <w:lang w:val="el-GR"/>
        </w:rPr>
        <w:t xml:space="preserve">Όλα αυτά πρέπει να σχεδιαστούν </w:t>
      </w:r>
      <w:r>
        <w:t>proactively</w:t>
      </w:r>
      <w:r w:rsidRPr="008E334A">
        <w:rPr>
          <w:lang w:val="el-GR"/>
        </w:rPr>
        <w:t xml:space="preserve"> </w:t>
      </w:r>
      <w:r>
        <w:rPr>
          <w:lang w:val="el-GR"/>
        </w:rPr>
        <w:t xml:space="preserve">στο κομμάτι της σχεδίασης ώστε στην αρχιτεκτονική του προγράμματος να υπάρχουν σωστές βάσεις και </w:t>
      </w:r>
      <w:r>
        <w:t>Design</w:t>
      </w:r>
      <w:r w:rsidRPr="008E334A">
        <w:rPr>
          <w:lang w:val="el-GR"/>
        </w:rPr>
        <w:t xml:space="preserve"> </w:t>
      </w:r>
      <w:r>
        <w:t>Patterns</w:t>
      </w:r>
      <w:r w:rsidRPr="008E334A">
        <w:rPr>
          <w:lang w:val="el-GR"/>
        </w:rPr>
        <w:t xml:space="preserve"> </w:t>
      </w:r>
      <w:r>
        <w:rPr>
          <w:lang w:val="el-GR"/>
        </w:rPr>
        <w:t xml:space="preserve">για βελτιστοποίηση κώδικα αλλά να ενώνονται και με τεχνολογίες που επιτρέπουν να λύσουν τα παραπάνω προβλήματα όπως η χρήση </w:t>
      </w:r>
      <w:r>
        <w:t>Industry</w:t>
      </w:r>
      <w:r w:rsidRPr="008E334A">
        <w:rPr>
          <w:lang w:val="el-GR"/>
        </w:rPr>
        <w:t xml:space="preserve"> </w:t>
      </w:r>
      <w:r>
        <w:t>Standard</w:t>
      </w:r>
      <w:r w:rsidRPr="008E334A">
        <w:rPr>
          <w:lang w:val="el-GR"/>
        </w:rPr>
        <w:t xml:space="preserve"> </w:t>
      </w:r>
      <w:r>
        <w:t>SDK</w:t>
      </w:r>
      <w:r w:rsidRPr="008E334A">
        <w:rPr>
          <w:lang w:val="el-GR"/>
        </w:rPr>
        <w:t xml:space="preserve">, </w:t>
      </w:r>
      <w:r>
        <w:t>tools</w:t>
      </w:r>
      <w:r w:rsidRPr="008E334A">
        <w:rPr>
          <w:lang w:val="el-GR"/>
        </w:rPr>
        <w:t xml:space="preserve"> </w:t>
      </w:r>
      <w:r>
        <w:rPr>
          <w:lang w:val="el-GR"/>
        </w:rPr>
        <w:t xml:space="preserve">για την δόμηση του προγράμματος είναι το ποιο </w:t>
      </w:r>
      <w:r>
        <w:t>strategic</w:t>
      </w:r>
      <w:r w:rsidRPr="008E334A">
        <w:rPr>
          <w:lang w:val="el-GR"/>
        </w:rPr>
        <w:t xml:space="preserve"> </w:t>
      </w:r>
      <w:r>
        <w:t>smart</w:t>
      </w:r>
      <w:r w:rsidRPr="008E334A">
        <w:rPr>
          <w:lang w:val="el-GR"/>
        </w:rPr>
        <w:t xml:space="preserve"> </w:t>
      </w:r>
      <w:r>
        <w:t>decision</w:t>
      </w:r>
      <w:r w:rsidRPr="008E334A">
        <w:rPr>
          <w:lang w:val="el-GR"/>
        </w:rPr>
        <w:t xml:space="preserve"> </w:t>
      </w:r>
      <w:r>
        <w:rPr>
          <w:lang w:val="el-GR"/>
        </w:rPr>
        <w:t xml:space="preserve">από την αρχή δηλαδή χρήση </w:t>
      </w:r>
      <w:r>
        <w:t>JDK</w:t>
      </w:r>
      <w:r w:rsidRPr="008E334A">
        <w:rPr>
          <w:lang w:val="el-GR"/>
        </w:rPr>
        <w:t>/</w:t>
      </w:r>
      <w:r>
        <w:t>SDK</w:t>
      </w:r>
      <w:r w:rsidRPr="008E334A">
        <w:rPr>
          <w:lang w:val="el-GR"/>
        </w:rPr>
        <w:t xml:space="preserve"> (</w:t>
      </w:r>
      <w:r w:rsidRPr="00444887">
        <w:rPr>
          <w:i/>
          <w:iCs/>
        </w:rPr>
        <w:t>latest</w:t>
      </w:r>
      <w:r w:rsidRPr="00444887">
        <w:rPr>
          <w:i/>
          <w:iCs/>
          <w:lang w:val="el-GR"/>
        </w:rPr>
        <w:t xml:space="preserve"> </w:t>
      </w:r>
      <w:r w:rsidRPr="00444887">
        <w:rPr>
          <w:i/>
          <w:iCs/>
        </w:rPr>
        <w:t>version</w:t>
      </w:r>
      <w:r w:rsidRPr="008E334A">
        <w:rPr>
          <w:lang w:val="el-GR"/>
        </w:rPr>
        <w:t>)</w:t>
      </w:r>
      <w:r>
        <w:rPr>
          <w:lang w:val="el-GR"/>
        </w:rPr>
        <w:t xml:space="preserve"> (</w:t>
      </w:r>
      <w:r w:rsidRPr="00444887">
        <w:rPr>
          <w:i/>
          <w:iCs/>
          <w:lang w:val="el-GR"/>
        </w:rPr>
        <w:t>άμα φυσικά αυτό είναι εφικτό σύμφωνα και με τα υπόλοιπα υποσυστήματα που θα πρέπει να επικοινωνεί το σύστημα</w:t>
      </w:r>
      <w:r>
        <w:rPr>
          <w:lang w:val="el-GR"/>
        </w:rPr>
        <w:t>)</w:t>
      </w:r>
      <w:r w:rsidRPr="00D44C92">
        <w:rPr>
          <w:lang w:val="el-GR"/>
        </w:rPr>
        <w:t xml:space="preserve"> </w:t>
      </w:r>
      <w:r>
        <w:t>Version</w:t>
      </w:r>
      <w:r w:rsidRPr="00D44C92">
        <w:rPr>
          <w:lang w:val="el-GR"/>
        </w:rPr>
        <w:t xml:space="preserve"> </w:t>
      </w:r>
      <w:r>
        <w:t>Control</w:t>
      </w:r>
      <w:r w:rsidRPr="00D44C92">
        <w:rPr>
          <w:lang w:val="el-GR"/>
        </w:rPr>
        <w:t xml:space="preserve"> </w:t>
      </w:r>
      <w:r>
        <w:t>System</w:t>
      </w:r>
      <w:r w:rsidRPr="00D44C92">
        <w:rPr>
          <w:lang w:val="el-GR"/>
        </w:rPr>
        <w:t xml:space="preserve"> (</w:t>
      </w:r>
      <w:r w:rsidRPr="00444887">
        <w:rPr>
          <w:i/>
          <w:iCs/>
        </w:rPr>
        <w:t>i</w:t>
      </w:r>
      <w:r w:rsidRPr="00444887">
        <w:rPr>
          <w:i/>
          <w:iCs/>
          <w:lang w:val="el-GR"/>
        </w:rPr>
        <w:t>.</w:t>
      </w:r>
      <w:r w:rsidRPr="00444887">
        <w:rPr>
          <w:i/>
          <w:iCs/>
        </w:rPr>
        <w:t>e</w:t>
      </w:r>
      <w:r w:rsidRPr="00444887">
        <w:rPr>
          <w:i/>
          <w:iCs/>
          <w:lang w:val="el-GR"/>
        </w:rPr>
        <w:t xml:space="preserve">., </w:t>
      </w:r>
      <w:r>
        <w:rPr>
          <w:i/>
          <w:iCs/>
        </w:rPr>
        <w:t>git</w:t>
      </w:r>
      <w:r w:rsidRPr="00444887">
        <w:rPr>
          <w:i/>
          <w:iCs/>
          <w:lang w:val="el-GR"/>
        </w:rPr>
        <w:t xml:space="preserve"> -&gt; </w:t>
      </w:r>
      <w:r w:rsidRPr="00444887">
        <w:rPr>
          <w:i/>
          <w:iCs/>
        </w:rPr>
        <w:t>GitHub</w:t>
      </w:r>
      <w:r w:rsidRPr="006E645C">
        <w:rPr>
          <w:lang w:val="el-GR"/>
        </w:rPr>
        <w:t>)</w:t>
      </w:r>
      <w:r w:rsidRPr="00D44C92">
        <w:rPr>
          <w:lang w:val="el-GR"/>
        </w:rPr>
        <w:t xml:space="preserve">, </w:t>
      </w:r>
      <w:r>
        <w:t>profiling</w:t>
      </w:r>
      <w:r w:rsidRPr="00794515">
        <w:rPr>
          <w:lang w:val="el-GR"/>
        </w:rPr>
        <w:t>/</w:t>
      </w:r>
      <w:r>
        <w:t>monitoring</w:t>
      </w:r>
      <w:r w:rsidRPr="00794515">
        <w:rPr>
          <w:lang w:val="el-GR"/>
        </w:rPr>
        <w:t xml:space="preserve"> </w:t>
      </w:r>
      <w:r>
        <w:t>tools</w:t>
      </w:r>
      <w:r w:rsidRPr="008F14FF">
        <w:rPr>
          <w:lang w:val="el-GR"/>
        </w:rPr>
        <w:t xml:space="preserve">, </w:t>
      </w:r>
      <w:r>
        <w:t>efficient</w:t>
      </w:r>
      <w:r w:rsidRPr="008F14FF">
        <w:rPr>
          <w:lang w:val="el-GR"/>
        </w:rPr>
        <w:t xml:space="preserve"> </w:t>
      </w:r>
      <w:r>
        <w:t>data</w:t>
      </w:r>
      <w:r w:rsidRPr="008F14FF">
        <w:rPr>
          <w:lang w:val="el-GR"/>
        </w:rPr>
        <w:t xml:space="preserve"> </w:t>
      </w:r>
      <w:r>
        <w:t>structures</w:t>
      </w:r>
      <w:r w:rsidRPr="00D44C92">
        <w:rPr>
          <w:lang w:val="el-GR"/>
        </w:rPr>
        <w:t>.</w:t>
      </w:r>
    </w:p>
    <w:p w14:paraId="41E5609C" w14:textId="77777777" w:rsidR="00CE3EFE" w:rsidRPr="00CE3EFE" w:rsidRDefault="00CE3EFE" w:rsidP="00CE3EFE">
      <w:pPr>
        <w:rPr>
          <w:lang w:val="el-GR"/>
        </w:rPr>
      </w:pPr>
    </w:p>
    <w:p w14:paraId="1A72C3E8" w14:textId="515570D3" w:rsidR="005C229A" w:rsidRPr="002F57EC" w:rsidRDefault="005C229A" w:rsidP="008B7F91">
      <w:pPr>
        <w:pStyle w:val="Heading2"/>
        <w:numPr>
          <w:ilvl w:val="1"/>
          <w:numId w:val="14"/>
        </w:numPr>
        <w:ind w:left="720"/>
      </w:pPr>
      <w:bookmarkStart w:id="46" w:name="_Toc73208074"/>
      <w:bookmarkStart w:id="47" w:name="_Toc103260753"/>
      <w:r>
        <w:t>UML Representation Analysis</w:t>
      </w:r>
      <w:bookmarkEnd w:id="46"/>
      <w:bookmarkEnd w:id="47"/>
    </w:p>
    <w:p w14:paraId="1A9BE65F" w14:textId="77777777" w:rsidR="00E21483" w:rsidRDefault="005C229A" w:rsidP="00E2148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F77FC7" wp14:editId="48ED96A3">
            <wp:extent cx="5067300" cy="4552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6B6B" w14:textId="5E3EDF47" w:rsidR="0039134B" w:rsidRDefault="00E21483" w:rsidP="00E21483">
      <w:pPr>
        <w:pStyle w:val="Caption"/>
        <w:jc w:val="center"/>
      </w:pPr>
      <w:bookmarkStart w:id="48" w:name="_Toc100657639"/>
      <w:bookmarkStart w:id="49" w:name="_Toc100671385"/>
      <w:bookmarkStart w:id="50" w:name="_Toc100767494"/>
      <w:bookmarkStart w:id="51" w:name="_Toc100881071"/>
      <w:bookmarkStart w:id="52" w:name="_Toc101204212"/>
      <w:r>
        <w:t xml:space="preserve">Figure </w:t>
      </w:r>
      <w:r w:rsidR="00423596">
        <w:fldChar w:fldCharType="begin"/>
      </w:r>
      <w:r w:rsidR="00423596">
        <w:instrText xml:space="preserve"> SEQ Figure \* ARABIC </w:instrText>
      </w:r>
      <w:r w:rsidR="00423596">
        <w:fldChar w:fldCharType="separate"/>
      </w:r>
      <w:r w:rsidR="001F1413">
        <w:rPr>
          <w:noProof/>
        </w:rPr>
        <w:t>6</w:t>
      </w:r>
      <w:r w:rsidR="00423596">
        <w:rPr>
          <w:noProof/>
        </w:rPr>
        <w:fldChar w:fldCharType="end"/>
      </w:r>
      <w:r>
        <w:t xml:space="preserve"> </w:t>
      </w:r>
      <w:r w:rsidRPr="00756DDC">
        <w:t>General Dev Mgmt. Overview</w:t>
      </w:r>
      <w:bookmarkEnd w:id="48"/>
      <w:bookmarkEnd w:id="49"/>
      <w:bookmarkEnd w:id="50"/>
      <w:bookmarkEnd w:id="51"/>
      <w:bookmarkEnd w:id="52"/>
    </w:p>
    <w:p w14:paraId="4246DCD9" w14:textId="77777777" w:rsidR="00E21483" w:rsidRPr="00E21483" w:rsidRDefault="00E21483" w:rsidP="00E21483"/>
    <w:p w14:paraId="226550C3" w14:textId="7427DE5A" w:rsidR="00F526B8" w:rsidRDefault="002924C6" w:rsidP="008B7F91">
      <w:pPr>
        <w:pStyle w:val="Heading2"/>
        <w:numPr>
          <w:ilvl w:val="2"/>
          <w:numId w:val="14"/>
        </w:numPr>
      </w:pPr>
      <w:bookmarkStart w:id="53" w:name="_Toc73208075"/>
      <w:bookmarkStart w:id="54" w:name="_Toc103260754"/>
      <w:r>
        <w:t xml:space="preserve">Systems </w:t>
      </w:r>
      <w:r w:rsidR="00F526B8">
        <w:t>Use Case</w:t>
      </w:r>
      <w:bookmarkEnd w:id="53"/>
      <w:bookmarkEnd w:id="54"/>
    </w:p>
    <w:p w14:paraId="4BC26628" w14:textId="77777777" w:rsidR="004F6663" w:rsidRDefault="004F6663" w:rsidP="004F666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CF956A" wp14:editId="313B04E1">
            <wp:extent cx="6400800" cy="39166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A0647" w14:textId="79D14E01" w:rsidR="00B55E0A" w:rsidRPr="00B55E0A" w:rsidRDefault="004F6663" w:rsidP="004F6663">
      <w:pPr>
        <w:pStyle w:val="Caption"/>
        <w:jc w:val="center"/>
      </w:pPr>
      <w:bookmarkStart w:id="55" w:name="_Ref100688966"/>
      <w:bookmarkStart w:id="56" w:name="_Toc100767495"/>
      <w:bookmarkStart w:id="57" w:name="_Toc100881072"/>
      <w:bookmarkStart w:id="58" w:name="_Toc101204213"/>
      <w:r>
        <w:t xml:space="preserve">Figure </w:t>
      </w:r>
      <w:r w:rsidR="00423596">
        <w:fldChar w:fldCharType="begin"/>
      </w:r>
      <w:r w:rsidR="00423596">
        <w:instrText xml:space="preserve"> SEQ Figure \* ARABIC </w:instrText>
      </w:r>
      <w:r w:rsidR="00423596">
        <w:fldChar w:fldCharType="separate"/>
      </w:r>
      <w:r w:rsidR="001F1413">
        <w:rPr>
          <w:noProof/>
        </w:rPr>
        <w:t>7</w:t>
      </w:r>
      <w:r w:rsidR="00423596">
        <w:rPr>
          <w:noProof/>
        </w:rPr>
        <w:fldChar w:fldCharType="end"/>
      </w:r>
      <w:bookmarkEnd w:id="55"/>
      <w:r>
        <w:t xml:space="preserve"> Main Mobile System Use Case</w:t>
      </w:r>
      <w:bookmarkEnd w:id="56"/>
      <w:bookmarkEnd w:id="57"/>
      <w:bookmarkEnd w:id="58"/>
    </w:p>
    <w:p w14:paraId="34FF8FA7" w14:textId="7FB3BC8C" w:rsidR="00D652C6" w:rsidRDefault="00D652C6" w:rsidP="008B7F91">
      <w:pPr>
        <w:pStyle w:val="Heading2"/>
        <w:numPr>
          <w:ilvl w:val="1"/>
          <w:numId w:val="14"/>
        </w:numPr>
        <w:ind w:left="720"/>
      </w:pPr>
      <w:bookmarkStart w:id="59" w:name="_Toc103260755"/>
      <w:r>
        <w:t>Class Diagrams</w:t>
      </w:r>
      <w:r w:rsidR="005B1E76">
        <w:t xml:space="preserve"> &amp; ERD</w:t>
      </w:r>
      <w:bookmarkEnd w:id="59"/>
    </w:p>
    <w:p w14:paraId="3C8E1762" w14:textId="37F4240F" w:rsidR="0005443E" w:rsidRPr="005A0E3A" w:rsidRDefault="0005443E" w:rsidP="0005443E">
      <w:r w:rsidRPr="0005443E">
        <w:rPr>
          <w:lang w:val="el-GR"/>
        </w:rPr>
        <w:t>Λόγο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χρήσης</w:t>
      </w:r>
      <w:r w:rsidRPr="00292B17">
        <w:rPr>
          <w:lang w:val="el-GR"/>
        </w:rPr>
        <w:t xml:space="preserve"> </w:t>
      </w:r>
      <w:r w:rsidRPr="00FC2716">
        <w:rPr>
          <w:u w:val="single"/>
        </w:rPr>
        <w:t>ORM</w:t>
      </w:r>
      <w:r w:rsidR="006E415B" w:rsidRPr="00292B17">
        <w:rPr>
          <w:lang w:val="el-GR"/>
        </w:rPr>
        <w:t xml:space="preserve"> (</w:t>
      </w:r>
      <w:r w:rsidR="006E415B" w:rsidRPr="006E415B">
        <w:rPr>
          <w:i/>
          <w:iCs/>
        </w:rPr>
        <w:t>object</w:t>
      </w:r>
      <w:r w:rsidR="006E415B" w:rsidRPr="00292B17">
        <w:rPr>
          <w:i/>
          <w:iCs/>
          <w:lang w:val="el-GR"/>
        </w:rPr>
        <w:t xml:space="preserve"> </w:t>
      </w:r>
      <w:r w:rsidR="006E415B" w:rsidRPr="006E415B">
        <w:rPr>
          <w:i/>
          <w:iCs/>
        </w:rPr>
        <w:t>relational</w:t>
      </w:r>
      <w:r w:rsidR="006E415B" w:rsidRPr="00292B17">
        <w:rPr>
          <w:i/>
          <w:iCs/>
          <w:lang w:val="el-GR"/>
        </w:rPr>
        <w:t xml:space="preserve"> </w:t>
      </w:r>
      <w:r w:rsidR="006E415B" w:rsidRPr="006E415B">
        <w:rPr>
          <w:i/>
          <w:iCs/>
        </w:rPr>
        <w:t>mapping</w:t>
      </w:r>
      <w:r w:rsidR="006E415B" w:rsidRPr="00292B17">
        <w:rPr>
          <w:lang w:val="el-GR"/>
        </w:rPr>
        <w:t>)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τεχνολογιών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το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παρακάτω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διάγραμμα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μπορεί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να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χρησιμοποιηθεί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και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ως</w:t>
      </w:r>
      <w:r w:rsidRPr="00292B17">
        <w:rPr>
          <w:lang w:val="el-GR"/>
        </w:rPr>
        <w:t xml:space="preserve"> </w:t>
      </w:r>
      <w:r w:rsidRPr="00FC2716">
        <w:rPr>
          <w:u w:val="single"/>
        </w:rPr>
        <w:t>ERD</w:t>
      </w:r>
      <w:r w:rsidR="00292B17" w:rsidRPr="00292B17">
        <w:rPr>
          <w:lang w:val="el-GR"/>
        </w:rPr>
        <w:t>.</w:t>
      </w:r>
      <w:r w:rsidR="005A0E3A" w:rsidRPr="00292B17">
        <w:rPr>
          <w:lang w:val="el-GR"/>
        </w:rPr>
        <w:t xml:space="preserve"> </w:t>
      </w:r>
      <w:sdt>
        <w:sdtPr>
          <w:rPr>
            <w:u w:val="single"/>
            <w:lang w:val="el-GR"/>
          </w:rPr>
          <w:id w:val="1322310274"/>
          <w:citation/>
        </w:sdtPr>
        <w:sdtEndPr/>
        <w:sdtContent>
          <w:r w:rsidR="00F73BA0">
            <w:rPr>
              <w:u w:val="single"/>
              <w:lang w:val="el-GR"/>
            </w:rPr>
            <w:fldChar w:fldCharType="begin"/>
          </w:r>
          <w:r w:rsidR="00F73BA0" w:rsidRPr="00292B17">
            <w:rPr>
              <w:u w:val="single"/>
              <w:lang w:val="el-GR"/>
            </w:rPr>
            <w:instrText xml:space="preserve"> </w:instrText>
          </w:r>
          <w:r w:rsidR="00F73BA0">
            <w:rPr>
              <w:u w:val="single"/>
            </w:rPr>
            <w:instrText>CITATION</w:instrText>
          </w:r>
          <w:r w:rsidR="00F73BA0" w:rsidRPr="00292B17">
            <w:rPr>
              <w:u w:val="single"/>
              <w:lang w:val="el-GR"/>
            </w:rPr>
            <w:instrText xml:space="preserve"> </w:instrText>
          </w:r>
          <w:r w:rsidR="00F73BA0">
            <w:rPr>
              <w:u w:val="single"/>
            </w:rPr>
            <w:instrText>hib</w:instrText>
          </w:r>
          <w:r w:rsidR="00F73BA0" w:rsidRPr="00292B17">
            <w:rPr>
              <w:u w:val="single"/>
              <w:lang w:val="el-GR"/>
            </w:rPr>
            <w:instrText>22 \</w:instrText>
          </w:r>
          <w:r w:rsidR="00F73BA0">
            <w:rPr>
              <w:u w:val="single"/>
            </w:rPr>
            <w:instrText>l</w:instrText>
          </w:r>
          <w:r w:rsidR="00F73BA0" w:rsidRPr="00292B17">
            <w:rPr>
              <w:u w:val="single"/>
              <w:lang w:val="el-GR"/>
            </w:rPr>
            <w:instrText xml:space="preserve"> 1033 </w:instrText>
          </w:r>
          <w:r w:rsidR="00174DAC" w:rsidRPr="00292B17">
            <w:rPr>
              <w:u w:val="single"/>
              <w:lang w:val="el-GR"/>
            </w:rPr>
            <w:instrText xml:space="preserve"> \</w:instrText>
          </w:r>
          <w:r w:rsidR="00174DAC">
            <w:rPr>
              <w:u w:val="single"/>
            </w:rPr>
            <w:instrText>m</w:instrText>
          </w:r>
          <w:r w:rsidR="00174DAC" w:rsidRPr="00292B17">
            <w:rPr>
              <w:u w:val="single"/>
              <w:lang w:val="el-GR"/>
            </w:rPr>
            <w:instrText xml:space="preserve"> </w:instrText>
          </w:r>
          <w:r w:rsidR="00174DAC">
            <w:rPr>
              <w:u w:val="single"/>
            </w:rPr>
            <w:instrText>Vis</w:instrText>
          </w:r>
          <w:r w:rsidR="00174DAC" w:rsidRPr="00292B17">
            <w:rPr>
              <w:u w:val="single"/>
              <w:lang w:val="el-GR"/>
            </w:rPr>
            <w:instrText>11</w:instrText>
          </w:r>
          <w:r w:rsidR="00E763EA">
            <w:rPr>
              <w:u w:val="single"/>
              <w:lang w:val="el-GR"/>
            </w:rPr>
            <w:instrText xml:space="preserve"> \m Par19</w:instrText>
          </w:r>
          <w:r w:rsidR="00F73BA0">
            <w:rPr>
              <w:u w:val="single"/>
              <w:lang w:val="el-GR"/>
            </w:rPr>
            <w:fldChar w:fldCharType="separate"/>
          </w:r>
          <w:r w:rsidR="00BD34DB" w:rsidRPr="00BD34DB">
            <w:rPr>
              <w:noProof/>
            </w:rPr>
            <w:t>(hibernate.org, n.d.; Visual-paradigm.com, 2011; Paradigm, 2019)</w:t>
          </w:r>
          <w:r w:rsidR="00F73BA0">
            <w:rPr>
              <w:u w:val="single"/>
              <w:lang w:val="el-GR"/>
            </w:rPr>
            <w:fldChar w:fldCharType="end"/>
          </w:r>
        </w:sdtContent>
      </w:sdt>
    </w:p>
    <w:p w14:paraId="2D554D95" w14:textId="77777777" w:rsidR="0005443E" w:rsidRPr="005A0E3A" w:rsidRDefault="0005443E" w:rsidP="0005443E"/>
    <w:p w14:paraId="7B8FEA99" w14:textId="3A4D9937" w:rsidR="0005443E" w:rsidRDefault="00DC49F0" w:rsidP="0005443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E61934" wp14:editId="4808E27F">
            <wp:extent cx="6400800" cy="3989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7EBE" w14:textId="312EB5BE" w:rsidR="0005443E" w:rsidRPr="00135350" w:rsidRDefault="0005443E" w:rsidP="0005443E">
      <w:pPr>
        <w:pStyle w:val="Caption"/>
        <w:jc w:val="center"/>
      </w:pPr>
      <w:bookmarkStart w:id="60" w:name="_Toc100767496"/>
      <w:bookmarkStart w:id="61" w:name="_Toc100881073"/>
      <w:bookmarkStart w:id="62" w:name="_Toc101204214"/>
      <w:r>
        <w:t xml:space="preserve">Figure </w:t>
      </w:r>
      <w:r w:rsidR="00423596">
        <w:fldChar w:fldCharType="begin"/>
      </w:r>
      <w:r w:rsidR="00423596">
        <w:instrText xml:space="preserve"> SEQ Figure \* ARABIC </w:instrText>
      </w:r>
      <w:r w:rsidR="00423596">
        <w:fldChar w:fldCharType="separate"/>
      </w:r>
      <w:r w:rsidR="001F1413">
        <w:rPr>
          <w:noProof/>
        </w:rPr>
        <w:t>8</w:t>
      </w:r>
      <w:r w:rsidR="00423596">
        <w:rPr>
          <w:noProof/>
        </w:rPr>
        <w:fldChar w:fldCharType="end"/>
      </w:r>
      <w:r>
        <w:t xml:space="preserve"> UML Class Diagram</w:t>
      </w:r>
      <w:bookmarkEnd w:id="60"/>
      <w:bookmarkEnd w:id="61"/>
      <w:r w:rsidR="00BD7AA5">
        <w:t xml:space="preserve"> </w:t>
      </w:r>
      <w:r w:rsidR="00BD7AA5">
        <w:rPr>
          <w:lang w:val="el-GR"/>
        </w:rPr>
        <w:t>με</w:t>
      </w:r>
      <w:r w:rsidR="00BD7AA5" w:rsidRPr="00BD7AA5">
        <w:t xml:space="preserve"> </w:t>
      </w:r>
      <w:r w:rsidR="00BD7AA5">
        <w:t>cardinalities</w:t>
      </w:r>
      <w:r w:rsidR="00135350">
        <w:t>/</w:t>
      </w:r>
      <w:r w:rsidR="00135350">
        <w:rPr>
          <w:lang w:val="el-GR"/>
        </w:rPr>
        <w:t>πληθυκότητες</w:t>
      </w:r>
      <w:bookmarkEnd w:id="62"/>
    </w:p>
    <w:p w14:paraId="66567B33" w14:textId="675F8595" w:rsidR="00081E5D" w:rsidRPr="00112BCA" w:rsidRDefault="00081E5D" w:rsidP="00081E5D">
      <w:pPr>
        <w:rPr>
          <w:lang w:val="el-GR"/>
        </w:rPr>
      </w:pPr>
      <w:r>
        <w:rPr>
          <w:lang w:val="el-GR"/>
        </w:rPr>
        <w:t>Στην</w:t>
      </w:r>
      <w:r w:rsidRPr="00112BCA">
        <w:rPr>
          <w:lang w:val="el-GR"/>
        </w:rPr>
        <w:t xml:space="preserve"> </w:t>
      </w:r>
      <w:r>
        <w:rPr>
          <w:lang w:val="el-GR"/>
        </w:rPr>
        <w:t>παραπάνω</w:t>
      </w:r>
      <w:r w:rsidRPr="00112BCA">
        <w:rPr>
          <w:lang w:val="el-GR"/>
        </w:rPr>
        <w:t xml:space="preserve"> </w:t>
      </w:r>
      <w:r>
        <w:rPr>
          <w:lang w:val="el-GR"/>
        </w:rPr>
        <w:t>λίστα</w:t>
      </w:r>
      <w:r w:rsidRPr="00112BCA">
        <w:rPr>
          <w:lang w:val="el-GR"/>
        </w:rPr>
        <w:t xml:space="preserve"> </w:t>
      </w:r>
      <w:r>
        <w:rPr>
          <w:lang w:val="el-GR"/>
        </w:rPr>
        <w:t>κλάσεων</w:t>
      </w:r>
      <w:r w:rsidRPr="00112BCA">
        <w:rPr>
          <w:lang w:val="el-GR"/>
        </w:rPr>
        <w:t xml:space="preserve"> </w:t>
      </w:r>
      <w:r>
        <w:rPr>
          <w:lang w:val="el-GR"/>
        </w:rPr>
        <w:t>όλοι</w:t>
      </w:r>
      <w:r w:rsidRPr="00112BCA">
        <w:rPr>
          <w:lang w:val="el-GR"/>
        </w:rPr>
        <w:t xml:space="preserve"> </w:t>
      </w:r>
      <w:r>
        <w:rPr>
          <w:lang w:val="el-GR"/>
        </w:rPr>
        <w:t>είναι</w:t>
      </w:r>
      <w:r w:rsidRPr="00112BCA">
        <w:rPr>
          <w:lang w:val="el-GR"/>
        </w:rPr>
        <w:t xml:space="preserve"> </w:t>
      </w:r>
      <w:r>
        <w:rPr>
          <w:lang w:val="el-GR"/>
        </w:rPr>
        <w:t>και</w:t>
      </w:r>
      <w:r w:rsidRPr="00112BCA">
        <w:rPr>
          <w:lang w:val="el-GR"/>
        </w:rPr>
        <w:t xml:space="preserve"> </w:t>
      </w:r>
      <w:r>
        <w:t>patients</w:t>
      </w:r>
      <w:r w:rsidRPr="00112BCA">
        <w:rPr>
          <w:lang w:val="el-GR"/>
        </w:rPr>
        <w:t xml:space="preserve"> </w:t>
      </w:r>
      <w:r>
        <w:rPr>
          <w:lang w:val="el-GR"/>
        </w:rPr>
        <w:t>έστω</w:t>
      </w:r>
      <w:r w:rsidRPr="00112BCA">
        <w:rPr>
          <w:lang w:val="el-GR"/>
        </w:rPr>
        <w:t xml:space="preserve"> </w:t>
      </w:r>
      <w:r>
        <w:rPr>
          <w:lang w:val="el-GR"/>
        </w:rPr>
        <w:t>και</w:t>
      </w:r>
      <w:r w:rsidRPr="00112BCA">
        <w:rPr>
          <w:lang w:val="el-GR"/>
        </w:rPr>
        <w:t xml:space="preserve"> </w:t>
      </w:r>
      <w:r>
        <w:rPr>
          <w:lang w:val="el-GR"/>
        </w:rPr>
        <w:t>με</w:t>
      </w:r>
      <w:r w:rsidRPr="00112BCA">
        <w:rPr>
          <w:lang w:val="el-GR"/>
        </w:rPr>
        <w:t xml:space="preserve"> </w:t>
      </w:r>
      <w:r>
        <w:t>empty</w:t>
      </w:r>
      <w:r w:rsidRPr="00112BCA">
        <w:rPr>
          <w:lang w:val="el-GR"/>
        </w:rPr>
        <w:t xml:space="preserve"> </w:t>
      </w:r>
      <w:r>
        <w:t>history</w:t>
      </w:r>
      <w:r w:rsidRPr="00112BCA">
        <w:rPr>
          <w:lang w:val="el-GR"/>
        </w:rPr>
        <w:t xml:space="preserve">, </w:t>
      </w:r>
      <w:r>
        <w:rPr>
          <w:lang w:val="el-GR"/>
        </w:rPr>
        <w:t>η</w:t>
      </w:r>
      <w:r w:rsidRPr="00112BCA">
        <w:rPr>
          <w:lang w:val="el-GR"/>
        </w:rPr>
        <w:t xml:space="preserve"> </w:t>
      </w:r>
      <w:r>
        <w:t>class</w:t>
      </w:r>
      <w:r w:rsidRPr="00112BCA">
        <w:rPr>
          <w:lang w:val="el-GR"/>
        </w:rPr>
        <w:t xml:space="preserve"> </w:t>
      </w:r>
      <w:r>
        <w:t>User</w:t>
      </w:r>
      <w:r w:rsidRPr="00112BCA">
        <w:rPr>
          <w:lang w:val="el-GR"/>
        </w:rPr>
        <w:t xml:space="preserve"> </w:t>
      </w:r>
      <w:r>
        <w:rPr>
          <w:lang w:val="el-GR"/>
        </w:rPr>
        <w:t>είναι</w:t>
      </w:r>
      <w:r w:rsidRPr="00112BCA">
        <w:rPr>
          <w:lang w:val="el-GR"/>
        </w:rPr>
        <w:t xml:space="preserve"> </w:t>
      </w:r>
      <w:r>
        <w:t>abstract</w:t>
      </w:r>
      <w:r w:rsidRPr="00112BCA">
        <w:rPr>
          <w:lang w:val="el-GR"/>
        </w:rPr>
        <w:t xml:space="preserve"> </w:t>
      </w:r>
      <w:r>
        <w:rPr>
          <w:lang w:val="el-GR"/>
        </w:rPr>
        <w:t>που</w:t>
      </w:r>
      <w:r w:rsidRPr="00112BCA">
        <w:rPr>
          <w:lang w:val="el-GR"/>
        </w:rPr>
        <w:t xml:space="preserve"> </w:t>
      </w:r>
      <w:r>
        <w:rPr>
          <w:lang w:val="el-GR"/>
        </w:rPr>
        <w:t>σημαίνει</w:t>
      </w:r>
      <w:r w:rsidRPr="00112BCA">
        <w:rPr>
          <w:lang w:val="el-GR"/>
        </w:rPr>
        <w:t xml:space="preserve"> </w:t>
      </w:r>
      <w:r>
        <w:rPr>
          <w:lang w:val="el-GR"/>
        </w:rPr>
        <w:t>δεν</w:t>
      </w:r>
      <w:r w:rsidRPr="00112BCA">
        <w:rPr>
          <w:lang w:val="el-GR"/>
        </w:rPr>
        <w:t xml:space="preserve"> </w:t>
      </w:r>
      <w:r>
        <w:rPr>
          <w:lang w:val="el-GR"/>
        </w:rPr>
        <w:t>δημιουργούμε</w:t>
      </w:r>
      <w:r w:rsidRPr="00112BCA">
        <w:rPr>
          <w:lang w:val="el-GR"/>
        </w:rPr>
        <w:t xml:space="preserve"> </w:t>
      </w:r>
      <w:r>
        <w:t>objects</w:t>
      </w:r>
      <w:r w:rsidRPr="00112BCA">
        <w:rPr>
          <w:lang w:val="el-GR"/>
        </w:rPr>
        <w:t xml:space="preserve"> </w:t>
      </w:r>
      <w:r>
        <w:rPr>
          <w:lang w:val="el-GR"/>
        </w:rPr>
        <w:t>από</w:t>
      </w:r>
      <w:r w:rsidRPr="00112BCA">
        <w:rPr>
          <w:lang w:val="el-GR"/>
        </w:rPr>
        <w:t xml:space="preserve"> </w:t>
      </w:r>
      <w:r>
        <w:rPr>
          <w:lang w:val="el-GR"/>
        </w:rPr>
        <w:t>αυτήν</w:t>
      </w:r>
      <w:r w:rsidRPr="00112BCA">
        <w:rPr>
          <w:lang w:val="el-GR"/>
        </w:rPr>
        <w:t xml:space="preserve"> </w:t>
      </w:r>
      <w:r>
        <w:rPr>
          <w:lang w:val="el-GR"/>
        </w:rPr>
        <w:t>μόνο</w:t>
      </w:r>
      <w:r w:rsidRPr="00112BCA">
        <w:rPr>
          <w:lang w:val="el-GR"/>
        </w:rPr>
        <w:t xml:space="preserve"> </w:t>
      </w:r>
      <w:r>
        <w:rPr>
          <w:lang w:val="el-GR"/>
        </w:rPr>
        <w:t>κληρονομούμε</w:t>
      </w:r>
      <w:r w:rsidR="005A0E3A" w:rsidRPr="00112BCA">
        <w:rPr>
          <w:lang w:val="el-GR"/>
        </w:rPr>
        <w:t xml:space="preserve"> </w:t>
      </w:r>
      <w:sdt>
        <w:sdtPr>
          <w:rPr>
            <w:lang w:val="el-GR"/>
          </w:rPr>
          <w:id w:val="374283310"/>
          <w:citation/>
        </w:sdtPr>
        <w:sdtEndPr/>
        <w:sdtContent>
          <w:r w:rsidR="005A0E3A">
            <w:rPr>
              <w:lang w:val="el-GR"/>
            </w:rPr>
            <w:fldChar w:fldCharType="begin"/>
          </w:r>
          <w:r w:rsidR="005A0E3A" w:rsidRPr="00112BCA">
            <w:rPr>
              <w:lang w:val="el-GR"/>
            </w:rPr>
            <w:instrText xml:space="preserve"> </w:instrText>
          </w:r>
          <w:r w:rsidR="005A0E3A">
            <w:instrText>CITATION</w:instrText>
          </w:r>
          <w:r w:rsidR="005A0E3A" w:rsidRPr="00112BCA">
            <w:rPr>
              <w:lang w:val="el-GR"/>
            </w:rPr>
            <w:instrText xml:space="preserve"> </w:instrText>
          </w:r>
          <w:r w:rsidR="005A0E3A">
            <w:instrText>Ora</w:instrText>
          </w:r>
          <w:r w:rsidR="005A0E3A" w:rsidRPr="00112BCA">
            <w:rPr>
              <w:lang w:val="el-GR"/>
            </w:rPr>
            <w:instrText>19 \</w:instrText>
          </w:r>
          <w:r w:rsidR="005A0E3A">
            <w:instrText>l</w:instrText>
          </w:r>
          <w:r w:rsidR="005A0E3A" w:rsidRPr="00112BCA">
            <w:rPr>
              <w:lang w:val="el-GR"/>
            </w:rPr>
            <w:instrText xml:space="preserve"> 1033 </w:instrText>
          </w:r>
          <w:r w:rsidR="005A0E3A">
            <w:rPr>
              <w:lang w:val="el-GR"/>
            </w:rPr>
            <w:fldChar w:fldCharType="separate"/>
          </w:r>
          <w:r w:rsidR="00BD34DB" w:rsidRPr="00112BCA">
            <w:rPr>
              <w:noProof/>
              <w:lang w:val="el-GR"/>
            </w:rPr>
            <w:t>(</w:t>
          </w:r>
          <w:r w:rsidR="00BD34DB" w:rsidRPr="00BD34DB">
            <w:rPr>
              <w:noProof/>
            </w:rPr>
            <w:t>Oracle</w:t>
          </w:r>
          <w:r w:rsidR="00BD34DB" w:rsidRPr="00112BCA">
            <w:rPr>
              <w:noProof/>
              <w:lang w:val="el-GR"/>
            </w:rPr>
            <w:t>, 2019)</w:t>
          </w:r>
          <w:r w:rsidR="005A0E3A">
            <w:rPr>
              <w:lang w:val="el-GR"/>
            </w:rPr>
            <w:fldChar w:fldCharType="end"/>
          </w:r>
        </w:sdtContent>
      </w:sdt>
      <w:r w:rsidRPr="00112BCA">
        <w:rPr>
          <w:lang w:val="el-GR"/>
        </w:rPr>
        <w:t>.</w:t>
      </w:r>
    </w:p>
    <w:p w14:paraId="67A246CB" w14:textId="2BD2EB38" w:rsidR="00081E5D" w:rsidRPr="009100F4" w:rsidRDefault="00081E5D" w:rsidP="00081E5D">
      <w:pPr>
        <w:rPr>
          <w:lang w:val="el-GR"/>
        </w:rPr>
      </w:pPr>
      <w:r>
        <w:rPr>
          <w:lang w:val="el-GR"/>
        </w:rPr>
        <w:t>Ο</w:t>
      </w:r>
      <w:r w:rsidRPr="00112BCA">
        <w:rPr>
          <w:lang w:val="el-GR"/>
        </w:rPr>
        <w:t xml:space="preserve"> </w:t>
      </w:r>
      <w:r>
        <w:t>Admin</w:t>
      </w:r>
      <w:r w:rsidRPr="00112BCA">
        <w:rPr>
          <w:lang w:val="el-GR"/>
        </w:rPr>
        <w:t xml:space="preserve"> </w:t>
      </w:r>
      <w:r>
        <w:rPr>
          <w:lang w:val="el-GR"/>
        </w:rPr>
        <w:t>δεν</w:t>
      </w:r>
      <w:r w:rsidRPr="00112BCA">
        <w:rPr>
          <w:lang w:val="el-GR"/>
        </w:rPr>
        <w:t xml:space="preserve"> </w:t>
      </w:r>
      <w:r>
        <w:rPr>
          <w:lang w:val="el-GR"/>
        </w:rPr>
        <w:t>υπάρχει</w:t>
      </w:r>
      <w:r w:rsidRPr="00112BCA">
        <w:rPr>
          <w:lang w:val="el-GR"/>
        </w:rPr>
        <w:t xml:space="preserve"> </w:t>
      </w:r>
      <w:r>
        <w:rPr>
          <w:lang w:val="el-GR"/>
        </w:rPr>
        <w:t>σαν</w:t>
      </w:r>
      <w:r w:rsidRPr="00112BCA">
        <w:rPr>
          <w:lang w:val="el-GR"/>
        </w:rPr>
        <w:t xml:space="preserve"> </w:t>
      </w:r>
      <w:r>
        <w:rPr>
          <w:lang w:val="el-GR"/>
        </w:rPr>
        <w:t>κλάση</w:t>
      </w:r>
      <w:r w:rsidRPr="00112BCA">
        <w:rPr>
          <w:lang w:val="el-GR"/>
        </w:rPr>
        <w:t xml:space="preserve"> </w:t>
      </w:r>
      <w:r>
        <w:rPr>
          <w:lang w:val="el-GR"/>
        </w:rPr>
        <w:t>διότι</w:t>
      </w:r>
      <w:r w:rsidRPr="00112BCA">
        <w:rPr>
          <w:lang w:val="el-GR"/>
        </w:rPr>
        <w:t xml:space="preserve"> </w:t>
      </w:r>
      <w:r>
        <w:rPr>
          <w:lang w:val="el-GR"/>
        </w:rPr>
        <w:t>είναι</w:t>
      </w:r>
      <w:r w:rsidRPr="00112BCA">
        <w:rPr>
          <w:lang w:val="el-GR"/>
        </w:rPr>
        <w:t xml:space="preserve"> </w:t>
      </w:r>
      <w:r>
        <w:t>RBAC</w:t>
      </w:r>
      <w:r w:rsidR="00D12DBC" w:rsidRPr="00112BCA">
        <w:rPr>
          <w:lang w:val="el-GR"/>
        </w:rPr>
        <w:t xml:space="preserve"> </w:t>
      </w:r>
      <w:r w:rsidRPr="00112BCA">
        <w:rPr>
          <w:lang w:val="el-GR"/>
        </w:rPr>
        <w:t>0</w:t>
      </w:r>
      <w:r w:rsidR="00D12DBC" w:rsidRPr="00112BCA">
        <w:rPr>
          <w:lang w:val="el-GR"/>
        </w:rPr>
        <w:t xml:space="preserve"> (</w:t>
      </w:r>
      <w:r w:rsidR="00D12DBC" w:rsidRPr="0052056B">
        <w:rPr>
          <w:i/>
          <w:iCs/>
        </w:rPr>
        <w:t>Role</w:t>
      </w:r>
      <w:r w:rsidR="00D12DBC" w:rsidRPr="00112BCA">
        <w:rPr>
          <w:i/>
          <w:iCs/>
          <w:lang w:val="el-GR"/>
        </w:rPr>
        <w:t xml:space="preserve"> </w:t>
      </w:r>
      <w:r w:rsidR="00D12DBC" w:rsidRPr="0052056B">
        <w:rPr>
          <w:i/>
          <w:iCs/>
        </w:rPr>
        <w:t>Based</w:t>
      </w:r>
      <w:r w:rsidR="00D12DBC" w:rsidRPr="00112BCA">
        <w:rPr>
          <w:i/>
          <w:iCs/>
          <w:lang w:val="el-GR"/>
        </w:rPr>
        <w:t xml:space="preserve"> </w:t>
      </w:r>
      <w:r w:rsidR="00D12DBC" w:rsidRPr="0052056B">
        <w:rPr>
          <w:i/>
          <w:iCs/>
        </w:rPr>
        <w:t>Access</w:t>
      </w:r>
      <w:r w:rsidR="00D12DBC" w:rsidRPr="00112BCA">
        <w:rPr>
          <w:i/>
          <w:iCs/>
          <w:lang w:val="el-GR"/>
        </w:rPr>
        <w:t xml:space="preserve"> </w:t>
      </w:r>
      <w:r w:rsidR="00D12DBC" w:rsidRPr="0052056B">
        <w:rPr>
          <w:i/>
          <w:iCs/>
        </w:rPr>
        <w:t>Control</w:t>
      </w:r>
      <w:r w:rsidR="00D12DBC" w:rsidRPr="00112BCA">
        <w:rPr>
          <w:lang w:val="el-GR"/>
        </w:rPr>
        <w:t>)</w:t>
      </w:r>
      <w:r w:rsidRPr="00112BCA">
        <w:rPr>
          <w:lang w:val="el-GR"/>
        </w:rPr>
        <w:t xml:space="preserve"> </w:t>
      </w:r>
      <w:r>
        <w:rPr>
          <w:lang w:val="el-GR"/>
        </w:rPr>
        <w:t>και</w:t>
      </w:r>
      <w:r w:rsidRPr="00112BCA">
        <w:rPr>
          <w:lang w:val="el-GR"/>
        </w:rPr>
        <w:t xml:space="preserve"> </w:t>
      </w:r>
      <w:r>
        <w:rPr>
          <w:lang w:val="el-GR"/>
        </w:rPr>
        <w:t>κάνει</w:t>
      </w:r>
      <w:r w:rsidRPr="00112BCA">
        <w:rPr>
          <w:lang w:val="el-GR"/>
        </w:rPr>
        <w:t xml:space="preserve"> </w:t>
      </w:r>
      <w:r>
        <w:t>Login</w:t>
      </w:r>
      <w:r w:rsidRPr="00112BCA">
        <w:rPr>
          <w:lang w:val="el-GR"/>
        </w:rPr>
        <w:t xml:space="preserve"> </w:t>
      </w:r>
      <w:r>
        <w:rPr>
          <w:lang w:val="el-GR"/>
        </w:rPr>
        <w:t>μέσω</w:t>
      </w:r>
      <w:r w:rsidRPr="00112BCA">
        <w:rPr>
          <w:lang w:val="el-GR"/>
        </w:rPr>
        <w:t xml:space="preserve"> </w:t>
      </w:r>
      <w:r>
        <w:t>web</w:t>
      </w:r>
      <w:r w:rsidRPr="00112BCA">
        <w:rPr>
          <w:lang w:val="el-GR"/>
        </w:rPr>
        <w:t xml:space="preserve"> </w:t>
      </w:r>
      <w:r>
        <w:t>browser</w:t>
      </w:r>
      <w:r w:rsidRPr="00112BCA">
        <w:rPr>
          <w:lang w:val="el-GR"/>
        </w:rPr>
        <w:t xml:space="preserve"> </w:t>
      </w:r>
      <w:r>
        <w:rPr>
          <w:lang w:val="el-GR"/>
        </w:rPr>
        <w:t>να</w:t>
      </w:r>
      <w:r w:rsidRPr="00112BCA">
        <w:rPr>
          <w:lang w:val="el-GR"/>
        </w:rPr>
        <w:t xml:space="preserve"> </w:t>
      </w:r>
      <w:r>
        <w:rPr>
          <w:lang w:val="el-GR"/>
        </w:rPr>
        <w:t>προσθέσει</w:t>
      </w:r>
      <w:r w:rsidRPr="00112BCA">
        <w:rPr>
          <w:lang w:val="el-GR"/>
        </w:rPr>
        <w:t xml:space="preserve"> </w:t>
      </w:r>
      <w:r>
        <w:t>Managers</w:t>
      </w:r>
      <w:r w:rsidRPr="00112BCA">
        <w:rPr>
          <w:lang w:val="el-GR"/>
        </w:rPr>
        <w:t>.</w:t>
      </w:r>
      <w:sdt>
        <w:sdtPr>
          <w:rPr>
            <w:lang w:val="el-GR"/>
          </w:rPr>
          <w:id w:val="1408029338"/>
          <w:citation/>
        </w:sdtPr>
        <w:sdtEndPr/>
        <w:sdtContent>
          <w:r w:rsidR="009100F4">
            <w:rPr>
              <w:lang w:val="el-GR"/>
            </w:rPr>
            <w:fldChar w:fldCharType="begin"/>
          </w:r>
          <w:r w:rsidR="009100F4" w:rsidRPr="00112BCA">
            <w:rPr>
              <w:lang w:val="el-GR"/>
            </w:rPr>
            <w:instrText xml:space="preserve"> </w:instrText>
          </w:r>
          <w:r w:rsidR="009100F4">
            <w:instrText>CITATION</w:instrText>
          </w:r>
          <w:r w:rsidR="009100F4" w:rsidRPr="00112BCA">
            <w:rPr>
              <w:lang w:val="el-GR"/>
            </w:rPr>
            <w:instrText xml:space="preserve"> </w:instrText>
          </w:r>
          <w:r w:rsidR="009100F4">
            <w:instrText>doc</w:instrText>
          </w:r>
          <w:r w:rsidR="009100F4" w:rsidRPr="00112BCA">
            <w:rPr>
              <w:lang w:val="el-GR"/>
            </w:rPr>
            <w:instrText>225 \</w:instrText>
          </w:r>
          <w:r w:rsidR="009100F4">
            <w:instrText>l</w:instrText>
          </w:r>
          <w:r w:rsidR="009100F4" w:rsidRPr="00112BCA">
            <w:rPr>
              <w:lang w:val="el-GR"/>
            </w:rPr>
            <w:instrText xml:space="preserve"> 1033 </w:instrText>
          </w:r>
          <w:r w:rsidR="009100F4">
            <w:rPr>
              <w:lang w:val="el-GR"/>
            </w:rPr>
            <w:fldChar w:fldCharType="separate"/>
          </w:r>
          <w:r w:rsidR="00BD34DB" w:rsidRPr="00112BCA">
            <w:rPr>
              <w:noProof/>
              <w:lang w:val="el-GR"/>
            </w:rPr>
            <w:t xml:space="preserve"> </w:t>
          </w:r>
          <w:r w:rsidR="00BD34DB" w:rsidRPr="005C7CB4">
            <w:rPr>
              <w:noProof/>
              <w:lang w:val="el-GR"/>
            </w:rPr>
            <w:t>(</w:t>
          </w:r>
          <w:r w:rsidR="00BD34DB" w:rsidRPr="00BD34DB">
            <w:rPr>
              <w:noProof/>
            </w:rPr>
            <w:t>docs</w:t>
          </w:r>
          <w:r w:rsidR="00BD34DB" w:rsidRPr="005C7CB4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oracle</w:t>
          </w:r>
          <w:r w:rsidR="00BD34DB" w:rsidRPr="005C7CB4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com</w:t>
          </w:r>
          <w:r w:rsidR="00BD34DB" w:rsidRPr="005C7CB4">
            <w:rPr>
              <w:noProof/>
              <w:lang w:val="el-GR"/>
            </w:rPr>
            <w:t xml:space="preserve">, </w:t>
          </w:r>
          <w:r w:rsidR="00BD34DB" w:rsidRPr="00BD34DB">
            <w:rPr>
              <w:noProof/>
            </w:rPr>
            <w:t>n</w:t>
          </w:r>
          <w:r w:rsidR="00BD34DB" w:rsidRPr="005C7CB4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d</w:t>
          </w:r>
          <w:r w:rsidR="00BD34DB" w:rsidRPr="005C7CB4">
            <w:rPr>
              <w:noProof/>
              <w:lang w:val="el-GR"/>
            </w:rPr>
            <w:t>.)</w:t>
          </w:r>
          <w:r w:rsidR="009100F4">
            <w:rPr>
              <w:lang w:val="el-GR"/>
            </w:rPr>
            <w:fldChar w:fldCharType="end"/>
          </w:r>
        </w:sdtContent>
      </w:sdt>
    </w:p>
    <w:p w14:paraId="66A2CCB7" w14:textId="0423DAA6" w:rsidR="00081E5D" w:rsidRDefault="00081E5D" w:rsidP="00081E5D">
      <w:pPr>
        <w:rPr>
          <w:lang w:val="el-GR"/>
        </w:rPr>
      </w:pPr>
      <w:r>
        <w:rPr>
          <w:lang w:val="el-GR"/>
        </w:rPr>
        <w:t xml:space="preserve">Οι </w:t>
      </w:r>
      <w:r>
        <w:t>Manager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είναι ταυτόχρονα και </w:t>
      </w:r>
      <w:r>
        <w:t>employee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όταν δημιουργείται δηλαδή ένας </w:t>
      </w:r>
      <w:r>
        <w:t>Manager</w:t>
      </w:r>
      <w:r w:rsidRPr="00081E5D">
        <w:rPr>
          <w:lang w:val="el-GR"/>
        </w:rPr>
        <w:t xml:space="preserve"> </w:t>
      </w:r>
      <w:r>
        <w:sym w:font="Wingdings" w:char="F0F3"/>
      </w:r>
      <w:r w:rsidRPr="00081E5D">
        <w:rPr>
          <w:lang w:val="el-GR"/>
        </w:rPr>
        <w:t xml:space="preserve"> </w:t>
      </w:r>
      <w:r>
        <w:t>Employee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έτσι έχει πρόσβαση σε όλες τις μεθόδους ενός </w:t>
      </w:r>
      <w:r>
        <w:t>employee</w:t>
      </w:r>
      <w:r w:rsidRPr="00081E5D">
        <w:rPr>
          <w:lang w:val="el-GR"/>
        </w:rPr>
        <w:t xml:space="preserve">, </w:t>
      </w:r>
      <w:r>
        <w:rPr>
          <w:lang w:val="el-GR"/>
        </w:rPr>
        <w:t xml:space="preserve">επίσης αφού είναι και </w:t>
      </w:r>
      <w:r>
        <w:t>patient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αυτό του δίνει πρόσβαση στην </w:t>
      </w:r>
      <w:r>
        <w:t>statistics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που είναι μια </w:t>
      </w:r>
      <w:r>
        <w:t>List</w:t>
      </w:r>
      <w:r w:rsidRPr="00081E5D">
        <w:rPr>
          <w:lang w:val="el-GR"/>
        </w:rPr>
        <w:t>/</w:t>
      </w:r>
      <w:r>
        <w:t>Sequence</w:t>
      </w:r>
      <w:r w:rsidRPr="00081E5D">
        <w:rPr>
          <w:lang w:val="el-GR"/>
        </w:rPr>
        <w:t xml:space="preserve"> </w:t>
      </w:r>
      <w:r>
        <w:rPr>
          <w:lang w:val="el-GR"/>
        </w:rPr>
        <w:t>από όλους τους ασθενής (</w:t>
      </w:r>
      <w:r w:rsidRPr="00542009">
        <w:rPr>
          <w:i/>
          <w:iCs/>
          <w:lang w:val="el-GR"/>
        </w:rPr>
        <w:t xml:space="preserve">εφόσον την εφαρμογή την χειρίζεται μόνο εξειδικευμένο προσωπικό και δεν είναι για όλους άρα μπορούμε με ασφάλεια να δηλώσουμε μεθόδους και στην κλάση </w:t>
      </w:r>
      <w:r w:rsidRPr="00542009">
        <w:rPr>
          <w:i/>
          <w:iCs/>
        </w:rPr>
        <w:t>Patient</w:t>
      </w:r>
      <w:r w:rsidRPr="00542009">
        <w:rPr>
          <w:i/>
          <w:iCs/>
          <w:lang w:val="el-GR"/>
        </w:rPr>
        <w:t xml:space="preserve"> που θα ήταν πιο </w:t>
      </w:r>
      <w:r w:rsidRPr="00542009">
        <w:rPr>
          <w:i/>
          <w:iCs/>
        </w:rPr>
        <w:t>high</w:t>
      </w:r>
      <w:r w:rsidRPr="00542009">
        <w:rPr>
          <w:i/>
          <w:iCs/>
          <w:lang w:val="el-GR"/>
        </w:rPr>
        <w:t xml:space="preserve"> </w:t>
      </w:r>
      <w:r w:rsidRPr="00542009">
        <w:rPr>
          <w:i/>
          <w:iCs/>
        </w:rPr>
        <w:t>Privileged</w:t>
      </w:r>
      <w:r w:rsidRPr="00081E5D">
        <w:rPr>
          <w:lang w:val="el-GR"/>
        </w:rPr>
        <w:t>).</w:t>
      </w:r>
    </w:p>
    <w:p w14:paraId="7A65E001" w14:textId="6E87C7CD" w:rsidR="00081E5D" w:rsidRDefault="00081E5D" w:rsidP="00081E5D">
      <w:pPr>
        <w:rPr>
          <w:lang w:val="el-GR"/>
        </w:rPr>
      </w:pPr>
      <w:r>
        <w:rPr>
          <w:lang w:val="el-GR"/>
        </w:rPr>
        <w:lastRenderedPageBreak/>
        <w:t xml:space="preserve">Οι </w:t>
      </w:r>
      <w:r>
        <w:t>employees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προσθέτουν και κάνουν </w:t>
      </w:r>
      <w:r>
        <w:t>Update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άλλους </w:t>
      </w:r>
      <w:r>
        <w:t>Patients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εφόσον έχουν πλήρη πρόσβαση λόγο </w:t>
      </w:r>
      <w:r>
        <w:t>composition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στην </w:t>
      </w:r>
      <w:r>
        <w:t>class</w:t>
      </w:r>
      <w:r w:rsidRPr="00081E5D">
        <w:rPr>
          <w:lang w:val="el-GR"/>
        </w:rPr>
        <w:t xml:space="preserve"> </w:t>
      </w:r>
      <w:r>
        <w:t>patient</w:t>
      </w:r>
      <w:r>
        <w:rPr>
          <w:lang w:val="el-GR"/>
        </w:rPr>
        <w:t xml:space="preserve"> θέτοντας</w:t>
      </w:r>
      <w:r w:rsidRPr="00081E5D">
        <w:rPr>
          <w:lang w:val="el-GR"/>
        </w:rPr>
        <w:t xml:space="preserve"> </w:t>
      </w:r>
      <w:r>
        <w:t>CRUD</w:t>
      </w:r>
      <w:r w:rsidRPr="00081E5D">
        <w:rPr>
          <w:lang w:val="el-GR"/>
        </w:rPr>
        <w:t xml:space="preserve"> </w:t>
      </w:r>
      <w:r>
        <w:t>requests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προς τον </w:t>
      </w:r>
      <w:r>
        <w:t>back</w:t>
      </w:r>
      <w:r w:rsidRPr="00081E5D">
        <w:rPr>
          <w:lang w:val="el-GR"/>
        </w:rPr>
        <w:t>-</w:t>
      </w:r>
      <w:r>
        <w:t>end</w:t>
      </w:r>
      <w:r w:rsidRPr="00081E5D">
        <w:rPr>
          <w:lang w:val="el-GR"/>
        </w:rPr>
        <w:t xml:space="preserve"> </w:t>
      </w:r>
      <w:r>
        <w:t>service</w:t>
      </w:r>
      <w:r w:rsidRPr="00081E5D">
        <w:rPr>
          <w:lang w:val="el-GR"/>
        </w:rPr>
        <w:t xml:space="preserve"> </w:t>
      </w:r>
      <w:r>
        <w:t>server</w:t>
      </w:r>
      <w:r w:rsidRPr="00081E5D">
        <w:rPr>
          <w:lang w:val="el-GR"/>
        </w:rPr>
        <w:t xml:space="preserve"> </w:t>
      </w:r>
      <w:r>
        <w:t>controller</w:t>
      </w:r>
      <w:r w:rsidRPr="00081E5D">
        <w:rPr>
          <w:lang w:val="el-GR"/>
        </w:rPr>
        <w:t>.</w:t>
      </w:r>
    </w:p>
    <w:p w14:paraId="6A08F7D6" w14:textId="125BA2E6" w:rsidR="00081E5D" w:rsidRDefault="00081E5D" w:rsidP="00081E5D">
      <w:pPr>
        <w:rPr>
          <w:lang w:val="el-GR"/>
        </w:rPr>
      </w:pPr>
      <w:r>
        <w:rPr>
          <w:lang w:val="el-GR"/>
        </w:rPr>
        <w:t>Ένας</w:t>
      </w:r>
      <w:r w:rsidRPr="00081E5D">
        <w:rPr>
          <w:lang w:val="el-GR"/>
        </w:rPr>
        <w:t xml:space="preserve"> </w:t>
      </w:r>
      <w:r>
        <w:t>patient</w:t>
      </w:r>
      <w:r w:rsidRPr="00081E5D">
        <w:rPr>
          <w:lang w:val="el-GR"/>
        </w:rPr>
        <w:t xml:space="preserve"> </w:t>
      </w:r>
      <w:r>
        <w:rPr>
          <w:lang w:val="el-GR"/>
        </w:rPr>
        <w:t>έχει</w:t>
      </w:r>
      <w:r w:rsidRPr="00081E5D">
        <w:rPr>
          <w:lang w:val="el-GR"/>
        </w:rPr>
        <w:t xml:space="preserve"> </w:t>
      </w:r>
      <w:r>
        <w:rPr>
          <w:lang w:val="el-GR"/>
        </w:rPr>
        <w:t>πολλά</w:t>
      </w:r>
      <w:r w:rsidRPr="00081E5D">
        <w:rPr>
          <w:lang w:val="el-GR"/>
        </w:rPr>
        <w:t xml:space="preserve"> </w:t>
      </w:r>
      <w:r>
        <w:t>patient</w:t>
      </w:r>
      <w:r w:rsidRPr="00081E5D">
        <w:rPr>
          <w:lang w:val="el-GR"/>
        </w:rPr>
        <w:t xml:space="preserve"> </w:t>
      </w:r>
      <w:r>
        <w:t>health</w:t>
      </w:r>
      <w:r w:rsidRPr="00081E5D">
        <w:rPr>
          <w:lang w:val="el-GR"/>
        </w:rPr>
        <w:t xml:space="preserve"> </w:t>
      </w:r>
      <w:r>
        <w:rPr>
          <w:lang w:val="el-GR"/>
        </w:rPr>
        <w:t>διότι</w:t>
      </w:r>
      <w:r w:rsidRPr="00081E5D">
        <w:rPr>
          <w:lang w:val="el-GR"/>
        </w:rPr>
        <w:t xml:space="preserve"> </w:t>
      </w:r>
      <w:r>
        <w:rPr>
          <w:lang w:val="el-GR"/>
        </w:rPr>
        <w:t>είναι</w:t>
      </w:r>
      <w:r w:rsidRPr="00081E5D">
        <w:rPr>
          <w:lang w:val="el-GR"/>
        </w:rPr>
        <w:t xml:space="preserve"> </w:t>
      </w:r>
      <w:r>
        <w:t>incremental</w:t>
      </w:r>
      <w:r w:rsidRPr="00081E5D">
        <w:rPr>
          <w:lang w:val="el-GR"/>
        </w:rPr>
        <w:t>/</w:t>
      </w:r>
      <w:r>
        <w:t>record</w:t>
      </w:r>
      <w:r w:rsidRPr="00081E5D">
        <w:rPr>
          <w:lang w:val="el-GR"/>
        </w:rPr>
        <w:t xml:space="preserve"> </w:t>
      </w:r>
      <w:r>
        <w:rPr>
          <w:lang w:val="el-GR"/>
        </w:rPr>
        <w:t>κάθε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περίπτωση νοσήσεις διότι μπορεί να νοσήσει πολλαπλές φορές άρα θέλουμε δομή </w:t>
      </w:r>
      <w:r>
        <w:t>record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και όχι όλα σε 1 προς 1 αλλά 1 προς πολλά από άποψη </w:t>
      </w:r>
      <w:r>
        <w:t>patient</w:t>
      </w:r>
      <w:r w:rsidRPr="00081E5D">
        <w:rPr>
          <w:lang w:val="el-GR"/>
        </w:rPr>
        <w:t xml:space="preserve"> =&gt; </w:t>
      </w:r>
      <w:r>
        <w:t>patientHealth</w:t>
      </w:r>
      <w:r w:rsidR="00542009" w:rsidRPr="00542009">
        <w:rPr>
          <w:lang w:val="el-GR"/>
        </w:rPr>
        <w:t xml:space="preserve">, </w:t>
      </w:r>
      <w:r w:rsidR="00542009" w:rsidRPr="00542009">
        <w:rPr>
          <w:u w:val="single"/>
          <w:lang w:val="el-GR"/>
        </w:rPr>
        <w:t>επίσης</w:t>
      </w:r>
      <w:r w:rsidR="00542009">
        <w:rPr>
          <w:lang w:val="el-GR"/>
        </w:rPr>
        <w:t xml:space="preserve"> ο </w:t>
      </w:r>
      <w:r w:rsidR="00542009">
        <w:t>patient</w:t>
      </w:r>
      <w:r w:rsidR="00542009">
        <w:rPr>
          <w:lang w:val="el-GR"/>
        </w:rPr>
        <w:t xml:space="preserve"> μπορεί να υπάρχει αλλά δεν σημαίνει ότι έχει νοσήσει λόγο την ιεραρχία του συστήματος ότι ένας </w:t>
      </w:r>
      <w:r w:rsidR="00542009">
        <w:t>manager</w:t>
      </w:r>
      <w:r w:rsidR="00542009" w:rsidRPr="00542009">
        <w:rPr>
          <w:lang w:val="el-GR"/>
        </w:rPr>
        <w:t xml:space="preserve"> &amp; </w:t>
      </w:r>
      <w:r w:rsidR="00542009">
        <w:t>User</w:t>
      </w:r>
      <w:r w:rsidR="00542009" w:rsidRPr="00542009">
        <w:rPr>
          <w:lang w:val="el-GR"/>
        </w:rPr>
        <w:t xml:space="preserve"> </w:t>
      </w:r>
      <w:r w:rsidR="00542009">
        <w:rPr>
          <w:lang w:val="el-GR"/>
        </w:rPr>
        <w:t xml:space="preserve">είναι και </w:t>
      </w:r>
      <w:r w:rsidR="00542009">
        <w:t>patient</w:t>
      </w:r>
      <w:r w:rsidR="00542009" w:rsidRPr="00542009">
        <w:rPr>
          <w:lang w:val="el-GR"/>
        </w:rPr>
        <w:t xml:space="preserve"> </w:t>
      </w:r>
      <w:r w:rsidR="00542009">
        <w:rPr>
          <w:lang w:val="el-GR"/>
        </w:rPr>
        <w:t xml:space="preserve">έστω και με </w:t>
      </w:r>
      <w:r w:rsidR="00542009">
        <w:t>empty</w:t>
      </w:r>
      <w:r w:rsidR="00542009" w:rsidRPr="00542009">
        <w:rPr>
          <w:lang w:val="el-GR"/>
        </w:rPr>
        <w:t xml:space="preserve"> </w:t>
      </w:r>
      <w:r w:rsidR="00542009">
        <w:t>history</w:t>
      </w:r>
      <w:r w:rsidR="00542009">
        <w:rPr>
          <w:lang w:val="el-GR"/>
        </w:rPr>
        <w:t xml:space="preserve"> </w:t>
      </w:r>
      <w:r w:rsidR="00542009" w:rsidRPr="00542009">
        <w:rPr>
          <w:u w:val="single"/>
          <w:lang w:val="el-GR"/>
        </w:rPr>
        <w:t>άρα</w:t>
      </w:r>
      <w:r w:rsidR="00542009">
        <w:rPr>
          <w:lang w:val="el-GR"/>
        </w:rPr>
        <w:t xml:space="preserve"> χρειαζόμαστε να μην είναι δεσμευμένο το </w:t>
      </w:r>
      <w:r w:rsidR="00542009">
        <w:t>History</w:t>
      </w:r>
      <w:r w:rsidR="00542009" w:rsidRPr="00542009">
        <w:rPr>
          <w:lang w:val="el-GR"/>
        </w:rPr>
        <w:t xml:space="preserve"> </w:t>
      </w:r>
      <w:r w:rsidR="00542009">
        <w:sym w:font="Wingdings" w:char="F0F3"/>
      </w:r>
      <w:r w:rsidR="00542009" w:rsidRPr="00542009">
        <w:rPr>
          <w:lang w:val="el-GR"/>
        </w:rPr>
        <w:t xml:space="preserve"> </w:t>
      </w:r>
      <w:r w:rsidR="00542009">
        <w:t>patientHealth</w:t>
      </w:r>
      <w:r w:rsidR="00542009" w:rsidRPr="00542009">
        <w:rPr>
          <w:lang w:val="el-GR"/>
        </w:rPr>
        <w:t xml:space="preserve"> </w:t>
      </w:r>
      <w:r w:rsidR="00542009">
        <w:rPr>
          <w:lang w:val="el-GR"/>
        </w:rPr>
        <w:t>που σηματοδότη την νοσήσει</w:t>
      </w:r>
      <w:r w:rsidR="00391614">
        <w:rPr>
          <w:lang w:val="el-GR"/>
        </w:rPr>
        <w:t>.</w:t>
      </w:r>
    </w:p>
    <w:p w14:paraId="60850661" w14:textId="244B82AA" w:rsidR="00EE6313" w:rsidRPr="00DC49F0" w:rsidRDefault="00EE6313" w:rsidP="00081E5D">
      <w:r>
        <w:rPr>
          <w:lang w:val="el-GR"/>
        </w:rPr>
        <w:t>Η</w:t>
      </w:r>
      <w:r w:rsidRPr="00EE6313">
        <w:rPr>
          <w:lang w:val="el-GR"/>
        </w:rPr>
        <w:t xml:space="preserve"> </w:t>
      </w:r>
      <w:r>
        <w:rPr>
          <w:lang w:val="el-GR"/>
        </w:rPr>
        <w:t>κλάση</w:t>
      </w:r>
      <w:r w:rsidRPr="00EE6313">
        <w:rPr>
          <w:lang w:val="el-GR"/>
        </w:rPr>
        <w:t xml:space="preserve"> </w:t>
      </w:r>
      <w:r w:rsidRPr="00EE6313">
        <w:rPr>
          <w:u w:val="single"/>
        </w:rPr>
        <w:t>statistics</w:t>
      </w:r>
      <w:r w:rsidRPr="00EE6313">
        <w:rPr>
          <w:lang w:val="el-GR"/>
        </w:rPr>
        <w:t xml:space="preserve"> </w:t>
      </w:r>
      <w:r>
        <w:rPr>
          <w:lang w:val="el-GR"/>
        </w:rPr>
        <w:t>έχει</w:t>
      </w:r>
      <w:r w:rsidRPr="00EE6313">
        <w:rPr>
          <w:lang w:val="el-GR"/>
        </w:rPr>
        <w:t xml:space="preserve"> </w:t>
      </w:r>
      <w:r>
        <w:rPr>
          <w:lang w:val="el-GR"/>
        </w:rPr>
        <w:t>μεθόδους</w:t>
      </w:r>
      <w:r w:rsidRPr="00EE6313">
        <w:rPr>
          <w:lang w:val="el-GR"/>
        </w:rPr>
        <w:t xml:space="preserve"> </w:t>
      </w:r>
      <w:r>
        <w:rPr>
          <w:lang w:val="el-GR"/>
        </w:rPr>
        <w:t>και</w:t>
      </w:r>
      <w:r w:rsidRPr="00EE6313">
        <w:rPr>
          <w:lang w:val="el-GR"/>
        </w:rPr>
        <w:t xml:space="preserve"> </w:t>
      </w:r>
      <w:r w:rsidR="00B2318B">
        <w:t>properties</w:t>
      </w:r>
      <w:r w:rsidR="00B2318B">
        <w:rPr>
          <w:lang w:val="el-GR"/>
        </w:rPr>
        <w:t>-</w:t>
      </w:r>
      <w:r>
        <w:t>objects</w:t>
      </w:r>
      <w:r w:rsidRPr="00EE6313">
        <w:rPr>
          <w:lang w:val="el-GR"/>
        </w:rPr>
        <w:t xml:space="preserve"> </w:t>
      </w:r>
      <w:r>
        <w:rPr>
          <w:lang w:val="el-GR"/>
        </w:rPr>
        <w:t>τύπου</w:t>
      </w:r>
      <w:r w:rsidRPr="00EE6313">
        <w:rPr>
          <w:lang w:val="el-GR"/>
        </w:rPr>
        <w:t xml:space="preserve"> </w:t>
      </w:r>
      <w:r>
        <w:t>List</w:t>
      </w:r>
      <w:r w:rsidRPr="00EE6313">
        <w:rPr>
          <w:lang w:val="el-GR"/>
        </w:rPr>
        <w:t>&lt;</w:t>
      </w:r>
      <w:r>
        <w:t>Patient</w:t>
      </w:r>
      <w:r w:rsidRPr="00EE6313">
        <w:rPr>
          <w:lang w:val="el-GR"/>
        </w:rPr>
        <w:t xml:space="preserve">&gt; </w:t>
      </w:r>
      <w:r>
        <w:t>get</w:t>
      </w:r>
      <w:r w:rsidRPr="00EE6313">
        <w:rPr>
          <w:lang w:val="el-GR"/>
        </w:rPr>
        <w:t xml:space="preserve"> &amp; </w:t>
      </w:r>
      <w:r>
        <w:t>set</w:t>
      </w:r>
      <w:r>
        <w:rPr>
          <w:lang w:val="el-GR"/>
        </w:rPr>
        <w:t xml:space="preserve"> (</w:t>
      </w:r>
      <w:r w:rsidRPr="00EE6313">
        <w:rPr>
          <w:i/>
          <w:iCs/>
          <w:lang w:val="el-GR"/>
        </w:rPr>
        <w:t xml:space="preserve">λόγο </w:t>
      </w:r>
      <w:r w:rsidRPr="00EE6313">
        <w:rPr>
          <w:i/>
          <w:iCs/>
        </w:rPr>
        <w:t>many</w:t>
      </w:r>
      <w:r w:rsidRPr="00EE6313">
        <w:rPr>
          <w:i/>
          <w:iCs/>
          <w:lang w:val="el-GR"/>
        </w:rPr>
        <w:t>-</w:t>
      </w:r>
      <w:r w:rsidRPr="00EE6313">
        <w:rPr>
          <w:i/>
          <w:iCs/>
        </w:rPr>
        <w:t>to</w:t>
      </w:r>
      <w:r w:rsidRPr="00EE6313">
        <w:rPr>
          <w:i/>
          <w:iCs/>
          <w:lang w:val="el-GR"/>
        </w:rPr>
        <w:t>-</w:t>
      </w:r>
      <w:r w:rsidRPr="00EE6313">
        <w:rPr>
          <w:i/>
          <w:iCs/>
        </w:rPr>
        <w:t>many</w:t>
      </w:r>
      <w:r w:rsidRPr="00EE6313">
        <w:rPr>
          <w:lang w:val="el-GR"/>
        </w:rPr>
        <w:t xml:space="preserve">) </w:t>
      </w:r>
      <w:r>
        <w:rPr>
          <w:lang w:val="el-GR"/>
        </w:rPr>
        <w:t>ωστόσο</w:t>
      </w:r>
      <w:r w:rsidRPr="00EE6313">
        <w:rPr>
          <w:lang w:val="el-GR"/>
        </w:rPr>
        <w:t xml:space="preserve"> </w:t>
      </w:r>
      <w:r>
        <w:rPr>
          <w:lang w:val="el-GR"/>
        </w:rPr>
        <w:t xml:space="preserve">στο σχεδιάγραμμα δεν φαίνεται διότι θελήσαμε να δηλώσουμε την αποφύγει </w:t>
      </w:r>
      <w:r w:rsidRPr="00660BBA">
        <w:rPr>
          <w:u w:val="single"/>
        </w:rPr>
        <w:t>json</w:t>
      </w:r>
      <w:r w:rsidRPr="00660BBA">
        <w:rPr>
          <w:u w:val="single"/>
          <w:lang w:val="el-GR"/>
        </w:rPr>
        <w:t xml:space="preserve"> </w:t>
      </w:r>
      <w:r w:rsidRPr="00660BBA">
        <w:rPr>
          <w:u w:val="single"/>
        </w:rPr>
        <w:t>loop</w:t>
      </w:r>
      <w:r w:rsidRPr="00660BBA">
        <w:rPr>
          <w:u w:val="single"/>
          <w:lang w:val="el-GR"/>
        </w:rPr>
        <w:t xml:space="preserve"> έτσι παραλήφθηκε</w:t>
      </w:r>
      <w:r>
        <w:rPr>
          <w:lang w:val="el-GR"/>
        </w:rPr>
        <w:t xml:space="preserve"> η δήλωση τους.</w:t>
      </w:r>
      <w:r w:rsidR="00DC49F0">
        <w:rPr>
          <w:lang w:val="el-GR"/>
        </w:rPr>
        <w:t xml:space="preserve"> Επίσης</w:t>
      </w:r>
      <w:r w:rsidR="00DC49F0" w:rsidRPr="00DC49F0">
        <w:t xml:space="preserve"> </w:t>
      </w:r>
      <w:r w:rsidR="00DC49F0">
        <w:rPr>
          <w:lang w:val="el-GR"/>
        </w:rPr>
        <w:t>λόγο</w:t>
      </w:r>
      <w:r w:rsidR="00DC49F0" w:rsidRPr="00DC49F0">
        <w:t xml:space="preserve"> </w:t>
      </w:r>
      <w:r w:rsidR="00DC49F0">
        <w:t xml:space="preserve">“double” composition </w:t>
      </w:r>
      <w:r w:rsidR="00DC49F0">
        <w:rPr>
          <w:lang w:val="el-GR"/>
        </w:rPr>
        <w:t>μπήκε</w:t>
      </w:r>
      <w:r w:rsidR="00DC49F0" w:rsidRPr="00DC49F0">
        <w:t xml:space="preserve"> </w:t>
      </w:r>
      <w:r w:rsidR="00DC49F0">
        <w:rPr>
          <w:lang w:val="el-GR"/>
        </w:rPr>
        <w:t>το</w:t>
      </w:r>
      <w:r w:rsidR="00DC49F0" w:rsidRPr="00DC49F0">
        <w:t xml:space="preserve"> </w:t>
      </w:r>
      <w:r w:rsidR="00DC49F0">
        <w:rPr>
          <w:lang w:val="el-GR"/>
        </w:rPr>
        <w:t>πιο</w:t>
      </w:r>
      <w:r w:rsidR="00DC49F0" w:rsidRPr="00DC49F0">
        <w:t xml:space="preserve"> </w:t>
      </w:r>
      <w:r w:rsidR="00DC49F0">
        <w:t>general class relationship “association”.</w:t>
      </w:r>
    </w:p>
    <w:p w14:paraId="3C7E3E0D" w14:textId="3B06AA64" w:rsidR="00DE67E4" w:rsidRDefault="00DE67E4" w:rsidP="008B7F91">
      <w:pPr>
        <w:pStyle w:val="Heading2"/>
        <w:numPr>
          <w:ilvl w:val="1"/>
          <w:numId w:val="14"/>
        </w:numPr>
        <w:ind w:left="720"/>
      </w:pPr>
      <w:bookmarkStart w:id="63" w:name="_Toc73208079"/>
      <w:bookmarkStart w:id="64" w:name="_Toc103260756"/>
      <w:r>
        <w:t>Storyboards &amp; Wireframes (low fidelity)</w:t>
      </w:r>
      <w:bookmarkEnd w:id="63"/>
      <w:bookmarkEnd w:id="64"/>
    </w:p>
    <w:p w14:paraId="3E914ADE" w14:textId="77777777" w:rsidR="00DC18D2" w:rsidRDefault="00DC18D2" w:rsidP="00DC18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5009A6" wp14:editId="7649833C">
            <wp:extent cx="2848643" cy="5467350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994" cy="54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38B82" w14:textId="2C0F43AC" w:rsidR="00DE67E4" w:rsidRDefault="00DC18D2" w:rsidP="00DC18D2">
      <w:pPr>
        <w:pStyle w:val="Caption"/>
        <w:jc w:val="center"/>
      </w:pPr>
      <w:bookmarkStart w:id="65" w:name="_Toc100767497"/>
      <w:bookmarkStart w:id="66" w:name="_Toc100881074"/>
      <w:bookmarkStart w:id="67" w:name="_Toc101204215"/>
      <w:r>
        <w:t xml:space="preserve">Figure </w:t>
      </w:r>
      <w:r w:rsidR="00423596">
        <w:fldChar w:fldCharType="begin"/>
      </w:r>
      <w:r w:rsidR="00423596">
        <w:instrText xml:space="preserve"> SEQ Figure \* ARABIC </w:instrText>
      </w:r>
      <w:r w:rsidR="00423596">
        <w:fldChar w:fldCharType="separate"/>
      </w:r>
      <w:r w:rsidR="001F1413">
        <w:rPr>
          <w:noProof/>
        </w:rPr>
        <w:t>9</w:t>
      </w:r>
      <w:r w:rsidR="00423596">
        <w:rPr>
          <w:noProof/>
        </w:rPr>
        <w:fldChar w:fldCharType="end"/>
      </w:r>
      <w:r>
        <w:t xml:space="preserve"> Log in Screen – Wireframe</w:t>
      </w:r>
      <w:bookmarkEnd w:id="65"/>
      <w:bookmarkEnd w:id="66"/>
      <w:bookmarkEnd w:id="67"/>
    </w:p>
    <w:p w14:paraId="678E4E13" w14:textId="744D0FDE" w:rsidR="00DC18D2" w:rsidRDefault="00DC18D2" w:rsidP="00DC18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2D1C11" wp14:editId="133A589E">
            <wp:extent cx="2962275" cy="568544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971" cy="569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56AE" w14:textId="3B8332C4" w:rsidR="00DC18D2" w:rsidRDefault="00DC18D2" w:rsidP="00DC18D2">
      <w:pPr>
        <w:pStyle w:val="Caption"/>
        <w:jc w:val="center"/>
      </w:pPr>
      <w:bookmarkStart w:id="68" w:name="_Toc100767498"/>
      <w:bookmarkStart w:id="69" w:name="_Toc100881075"/>
      <w:bookmarkStart w:id="70" w:name="_Toc101204216"/>
      <w:r>
        <w:t xml:space="preserve">Figure </w:t>
      </w:r>
      <w:r w:rsidR="00423596">
        <w:fldChar w:fldCharType="begin"/>
      </w:r>
      <w:r w:rsidR="00423596">
        <w:instrText xml:space="preserve"> SEQ Figure \* ARABIC </w:instrText>
      </w:r>
      <w:r w:rsidR="00423596">
        <w:fldChar w:fldCharType="separate"/>
      </w:r>
      <w:r w:rsidR="001F1413">
        <w:rPr>
          <w:noProof/>
        </w:rPr>
        <w:t>10</w:t>
      </w:r>
      <w:r w:rsidR="00423596">
        <w:rPr>
          <w:noProof/>
        </w:rPr>
        <w:fldChar w:fldCharType="end"/>
      </w:r>
      <w:r>
        <w:t xml:space="preserve"> Dashboard – Wireframe</w:t>
      </w:r>
      <w:bookmarkEnd w:id="68"/>
      <w:bookmarkEnd w:id="69"/>
      <w:bookmarkEnd w:id="70"/>
    </w:p>
    <w:p w14:paraId="324C90F6" w14:textId="77777777" w:rsidR="00DC18D2" w:rsidRPr="00DC18D2" w:rsidRDefault="00DC18D2" w:rsidP="00DC18D2"/>
    <w:p w14:paraId="79F77C94" w14:textId="77777777" w:rsidR="00DC18D2" w:rsidRDefault="00DC18D2" w:rsidP="00DC18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EF04FB" wp14:editId="13F6214C">
            <wp:extent cx="2883382" cy="55340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73" cy="553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CD656" w14:textId="14653438" w:rsidR="00DC18D2" w:rsidRDefault="00DC18D2" w:rsidP="00DC18D2">
      <w:pPr>
        <w:pStyle w:val="Caption"/>
        <w:jc w:val="center"/>
      </w:pPr>
      <w:bookmarkStart w:id="71" w:name="_Toc100767499"/>
      <w:bookmarkStart w:id="72" w:name="_Toc100881076"/>
      <w:bookmarkStart w:id="73" w:name="_Toc101204217"/>
      <w:r>
        <w:t xml:space="preserve">Figure </w:t>
      </w:r>
      <w:r w:rsidR="00423596">
        <w:fldChar w:fldCharType="begin"/>
      </w:r>
      <w:r w:rsidR="00423596">
        <w:instrText xml:space="preserve"> SEQ Fig</w:instrText>
      </w:r>
      <w:r w:rsidR="00423596">
        <w:instrText xml:space="preserve">ure \* ARABIC </w:instrText>
      </w:r>
      <w:r w:rsidR="00423596">
        <w:fldChar w:fldCharType="separate"/>
      </w:r>
      <w:r w:rsidR="001F1413">
        <w:rPr>
          <w:noProof/>
        </w:rPr>
        <w:t>11</w:t>
      </w:r>
      <w:r w:rsidR="00423596">
        <w:rPr>
          <w:noProof/>
        </w:rPr>
        <w:fldChar w:fldCharType="end"/>
      </w:r>
      <w:r>
        <w:t xml:space="preserve"> Add Patient UI </w:t>
      </w:r>
      <w:r w:rsidR="00CD563C">
        <w:t>–</w:t>
      </w:r>
      <w:r>
        <w:t xml:space="preserve"> Wireframe</w:t>
      </w:r>
      <w:bookmarkEnd w:id="71"/>
      <w:bookmarkEnd w:id="72"/>
      <w:bookmarkEnd w:id="73"/>
    </w:p>
    <w:p w14:paraId="03610257" w14:textId="77777777" w:rsidR="00CD563C" w:rsidRDefault="00CD563C" w:rsidP="00CD56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378AAD" wp14:editId="03FECC0D">
            <wp:extent cx="2867025" cy="5502630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55" cy="550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5CD11" w14:textId="49CB0FD8" w:rsidR="00CD563C" w:rsidRPr="00CD563C" w:rsidRDefault="00CD563C" w:rsidP="00CD563C">
      <w:pPr>
        <w:pStyle w:val="Caption"/>
        <w:jc w:val="center"/>
      </w:pPr>
      <w:bookmarkStart w:id="74" w:name="_Toc100767500"/>
      <w:bookmarkStart w:id="75" w:name="_Toc100881077"/>
      <w:bookmarkStart w:id="76" w:name="_Toc101204218"/>
      <w:r>
        <w:t xml:space="preserve">Figure </w:t>
      </w:r>
      <w:r w:rsidR="00423596">
        <w:fldChar w:fldCharType="begin"/>
      </w:r>
      <w:r w:rsidR="00423596">
        <w:instrText xml:space="preserve"> SEQ Figure \* ARABIC </w:instrText>
      </w:r>
      <w:r w:rsidR="00423596">
        <w:fldChar w:fldCharType="separate"/>
      </w:r>
      <w:r w:rsidR="001F1413">
        <w:rPr>
          <w:noProof/>
        </w:rPr>
        <w:t>12</w:t>
      </w:r>
      <w:r w:rsidR="00423596">
        <w:rPr>
          <w:noProof/>
        </w:rPr>
        <w:fldChar w:fldCharType="end"/>
      </w:r>
      <w:r>
        <w:t xml:space="preserve"> Statistics Viz - Wireframe</w:t>
      </w:r>
      <w:bookmarkEnd w:id="74"/>
      <w:bookmarkEnd w:id="75"/>
      <w:bookmarkEnd w:id="76"/>
    </w:p>
    <w:p w14:paraId="4CE6D08F" w14:textId="3ECC1A8E" w:rsidR="00DE67E4" w:rsidRDefault="00DE67E4" w:rsidP="008B7F91">
      <w:pPr>
        <w:pStyle w:val="Heading2"/>
        <w:numPr>
          <w:ilvl w:val="1"/>
          <w:numId w:val="14"/>
        </w:numPr>
        <w:ind w:left="720"/>
      </w:pPr>
      <w:bookmarkStart w:id="77" w:name="_Toc73208080"/>
      <w:bookmarkStart w:id="78" w:name="_Toc103260757"/>
      <w:r>
        <w:t>User Flows</w:t>
      </w:r>
      <w:bookmarkEnd w:id="77"/>
      <w:bookmarkEnd w:id="78"/>
    </w:p>
    <w:p w14:paraId="18070F9B" w14:textId="77777777" w:rsidR="000F2748" w:rsidRDefault="000F2748" w:rsidP="00DE67E4">
      <w:pPr>
        <w:rPr>
          <w:noProof/>
        </w:rPr>
      </w:pPr>
    </w:p>
    <w:p w14:paraId="57AD4A43" w14:textId="77777777" w:rsidR="00E00054" w:rsidRDefault="00E00054" w:rsidP="000F2748">
      <w:pPr>
        <w:keepNext/>
        <w:jc w:val="center"/>
        <w:rPr>
          <w:noProof/>
        </w:rPr>
      </w:pPr>
    </w:p>
    <w:p w14:paraId="290566C1" w14:textId="69F784C4" w:rsidR="000F2748" w:rsidRDefault="00E00054" w:rsidP="000F2748">
      <w:pPr>
        <w:keepNext/>
        <w:jc w:val="center"/>
      </w:pPr>
      <w:r>
        <w:rPr>
          <w:noProof/>
        </w:rPr>
        <w:drawing>
          <wp:inline distT="0" distB="0" distL="0" distR="0" wp14:anchorId="551F6208" wp14:editId="3831CFA3">
            <wp:extent cx="6060558" cy="49460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6"/>
                    <a:stretch/>
                  </pic:blipFill>
                  <pic:spPr bwMode="auto">
                    <a:xfrm>
                      <a:off x="0" y="0"/>
                      <a:ext cx="6060558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37D19" w14:textId="47226619" w:rsidR="00DE67E4" w:rsidRDefault="000F2748" w:rsidP="000F2748">
      <w:pPr>
        <w:pStyle w:val="Caption"/>
        <w:jc w:val="center"/>
      </w:pPr>
      <w:bookmarkStart w:id="79" w:name="_Toc100767501"/>
      <w:bookmarkStart w:id="80" w:name="_Toc100881078"/>
      <w:bookmarkStart w:id="81" w:name="_Toc101204219"/>
      <w:r>
        <w:t xml:space="preserve">Figure </w:t>
      </w:r>
      <w:r w:rsidR="00423596">
        <w:fldChar w:fldCharType="begin"/>
      </w:r>
      <w:r w:rsidR="00423596">
        <w:instrText xml:space="preserve"> SEQ Figure \* ARABIC </w:instrText>
      </w:r>
      <w:r w:rsidR="00423596">
        <w:fldChar w:fldCharType="separate"/>
      </w:r>
      <w:r w:rsidR="001F1413">
        <w:rPr>
          <w:noProof/>
        </w:rPr>
        <w:t>13</w:t>
      </w:r>
      <w:r w:rsidR="00423596">
        <w:rPr>
          <w:noProof/>
        </w:rPr>
        <w:fldChar w:fldCharType="end"/>
      </w:r>
      <w:r>
        <w:t xml:space="preserve"> Basic Flowchart Android App</w:t>
      </w:r>
      <w:bookmarkEnd w:id="79"/>
      <w:bookmarkEnd w:id="80"/>
      <w:bookmarkEnd w:id="81"/>
    </w:p>
    <w:p w14:paraId="4004A590" w14:textId="15574FFB" w:rsidR="008339AC" w:rsidRDefault="008339AC" w:rsidP="005F7235">
      <w:pPr>
        <w:pStyle w:val="Heading2"/>
        <w:numPr>
          <w:ilvl w:val="1"/>
          <w:numId w:val="14"/>
        </w:numPr>
        <w:ind w:left="720"/>
      </w:pPr>
      <w:bookmarkStart w:id="82" w:name="_Toc73208077"/>
      <w:bookmarkStart w:id="83" w:name="_Toc103260758"/>
      <w:r>
        <w:t>State Machine/State Chart Diagram</w:t>
      </w:r>
      <w:bookmarkEnd w:id="82"/>
      <w:bookmarkEnd w:id="83"/>
    </w:p>
    <w:p w14:paraId="0D5067EC" w14:textId="77777777" w:rsidR="008339AC" w:rsidRDefault="008339AC" w:rsidP="008339AC">
      <w:pPr>
        <w:keepNext/>
        <w:jc w:val="center"/>
      </w:pPr>
      <w:r>
        <w:rPr>
          <w:noProof/>
        </w:rPr>
        <w:drawing>
          <wp:inline distT="0" distB="0" distL="0" distR="0" wp14:anchorId="477672B4" wp14:editId="261B3716">
            <wp:extent cx="6400800" cy="7505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7DB5" w14:textId="53B9120B" w:rsidR="008339AC" w:rsidRPr="00DE67E4" w:rsidRDefault="008339AC" w:rsidP="008339AC">
      <w:pPr>
        <w:pStyle w:val="Caption"/>
        <w:jc w:val="center"/>
      </w:pPr>
      <w:bookmarkStart w:id="84" w:name="_Toc100767502"/>
      <w:bookmarkStart w:id="85" w:name="_Toc100881079"/>
      <w:bookmarkStart w:id="86" w:name="_Toc101204220"/>
      <w:r>
        <w:t xml:space="preserve">Figure </w:t>
      </w:r>
      <w:r w:rsidR="00423596">
        <w:fldChar w:fldCharType="begin"/>
      </w:r>
      <w:r w:rsidR="00423596">
        <w:instrText xml:space="preserve"> SEQ Figure \* ARABIC </w:instrText>
      </w:r>
      <w:r w:rsidR="00423596">
        <w:fldChar w:fldCharType="separate"/>
      </w:r>
      <w:r w:rsidR="001F1413">
        <w:rPr>
          <w:noProof/>
        </w:rPr>
        <w:t>14</w:t>
      </w:r>
      <w:r w:rsidR="00423596">
        <w:rPr>
          <w:noProof/>
        </w:rPr>
        <w:fldChar w:fldCharType="end"/>
      </w:r>
      <w:r>
        <w:t xml:space="preserve"> State Machine Basic</w:t>
      </w:r>
      <w:bookmarkEnd w:id="84"/>
      <w:bookmarkEnd w:id="85"/>
      <w:bookmarkEnd w:id="86"/>
    </w:p>
    <w:p w14:paraId="5FA46006" w14:textId="77777777" w:rsidR="008339AC" w:rsidRPr="008339AC" w:rsidRDefault="008339AC" w:rsidP="008339AC"/>
    <w:p w14:paraId="4FBEF553" w14:textId="68C730EC" w:rsidR="005C7CB4" w:rsidRDefault="005C7CB4" w:rsidP="009A1836">
      <w:pPr>
        <w:pStyle w:val="Heading2"/>
        <w:numPr>
          <w:ilvl w:val="1"/>
          <w:numId w:val="14"/>
        </w:numPr>
        <w:ind w:left="720"/>
      </w:pPr>
      <w:bookmarkStart w:id="87" w:name="_Toc103260759"/>
      <w:r>
        <w:t>Testing</w:t>
      </w:r>
      <w:bookmarkEnd w:id="87"/>
    </w:p>
    <w:p w14:paraId="3CACABC5" w14:textId="2CBBFFAC" w:rsidR="00E53B2F" w:rsidRDefault="00F60A42" w:rsidP="00E53B2F">
      <w:pPr>
        <w:rPr>
          <w:lang w:val="el-GR"/>
        </w:rPr>
      </w:pPr>
      <w:r>
        <w:rPr>
          <w:lang w:val="el-GR"/>
        </w:rPr>
        <w:lastRenderedPageBreak/>
        <w:t xml:space="preserve">Για την σωστή διεκπεραίωση των λειτουργειών εφαρμογής θα χρησιμοποιηθεί η τακτική </w:t>
      </w:r>
      <w:r>
        <w:t>Test</w:t>
      </w:r>
      <w:r w:rsidRPr="00F60A42">
        <w:rPr>
          <w:lang w:val="el-GR"/>
        </w:rPr>
        <w:t xml:space="preserve"> </w:t>
      </w:r>
      <w:r>
        <w:t>Driven</w:t>
      </w:r>
      <w:r w:rsidRPr="00F60A42">
        <w:rPr>
          <w:lang w:val="el-GR"/>
        </w:rPr>
        <w:t xml:space="preserve"> </w:t>
      </w:r>
      <w:r>
        <w:t>Development</w:t>
      </w:r>
      <w:r w:rsidRPr="00F60A42">
        <w:rPr>
          <w:lang w:val="el-GR"/>
        </w:rPr>
        <w:t xml:space="preserve"> (</w:t>
      </w:r>
      <w:r w:rsidRPr="00F60A42">
        <w:rPr>
          <w:i/>
          <w:iCs/>
        </w:rPr>
        <w:t>TDD</w:t>
      </w:r>
      <w:r w:rsidRPr="00F60A42">
        <w:rPr>
          <w:lang w:val="el-GR"/>
        </w:rPr>
        <w:t>)</w:t>
      </w:r>
      <w:r>
        <w:rPr>
          <w:lang w:val="el-GR"/>
        </w:rPr>
        <w:t xml:space="preserve"> στην οποία πρώτα γράφεις των κώδικα του </w:t>
      </w:r>
      <w:r>
        <w:t>testing</w:t>
      </w:r>
      <w:r w:rsidRPr="00F60A42">
        <w:rPr>
          <w:lang w:val="el-GR"/>
        </w:rPr>
        <w:t xml:space="preserve"> </w:t>
      </w:r>
      <w:r>
        <w:rPr>
          <w:lang w:val="el-GR"/>
        </w:rPr>
        <w:t xml:space="preserve">και τι κάνεις σαν </w:t>
      </w:r>
      <w:r w:rsidR="00627EB5">
        <w:t>expect</w:t>
      </w:r>
      <w:r w:rsidRPr="00F60A42">
        <w:rPr>
          <w:lang w:val="el-GR"/>
        </w:rPr>
        <w:t xml:space="preserve"> </w:t>
      </w:r>
      <w:r>
        <w:rPr>
          <w:lang w:val="el-GR"/>
        </w:rPr>
        <w:t xml:space="preserve">και ύστερα γράφεις των κώδικα του </w:t>
      </w:r>
      <w:r>
        <w:t>implementation</w:t>
      </w:r>
      <w:r w:rsidRPr="00F60A42">
        <w:rPr>
          <w:lang w:val="el-GR"/>
        </w:rPr>
        <w:t xml:space="preserve"> </w:t>
      </w:r>
      <w:r>
        <w:rPr>
          <w:lang w:val="el-GR"/>
        </w:rPr>
        <w:t xml:space="preserve">σε συνδυασμό με ένα </w:t>
      </w:r>
      <w:r>
        <w:t>CI</w:t>
      </w:r>
      <w:r w:rsidRPr="00F60A42">
        <w:rPr>
          <w:lang w:val="el-GR"/>
        </w:rPr>
        <w:t>/</w:t>
      </w:r>
      <w:r>
        <w:t>CD</w:t>
      </w:r>
      <w:r w:rsidRPr="00F60A42">
        <w:rPr>
          <w:lang w:val="el-GR"/>
        </w:rPr>
        <w:t xml:space="preserve"> </w:t>
      </w:r>
      <w:r>
        <w:t>e</w:t>
      </w:r>
      <w:r w:rsidRPr="00F60A42">
        <w:rPr>
          <w:lang w:val="el-GR"/>
        </w:rPr>
        <w:t>.</w:t>
      </w:r>
      <w:r>
        <w:t>g</w:t>
      </w:r>
      <w:r w:rsidRPr="00F60A42">
        <w:rPr>
          <w:lang w:val="el-GR"/>
        </w:rPr>
        <w:t xml:space="preserve">., </w:t>
      </w:r>
      <w:r>
        <w:t>Jenkins</w:t>
      </w:r>
      <w:r>
        <w:rPr>
          <w:lang w:val="el-GR"/>
        </w:rPr>
        <w:t xml:space="preserve"> θα μπορεί να </w:t>
      </w:r>
      <w:r w:rsidR="00627EB5">
        <w:rPr>
          <w:lang w:val="el-GR"/>
        </w:rPr>
        <w:t>πραγματοποιηθεί</w:t>
      </w:r>
      <w:r>
        <w:rPr>
          <w:lang w:val="el-GR"/>
        </w:rPr>
        <w:t xml:space="preserve"> σε κάθε </w:t>
      </w:r>
      <w:r>
        <w:t>commit</w:t>
      </w:r>
      <w:r w:rsidRPr="00F60A42">
        <w:rPr>
          <w:lang w:val="el-GR"/>
        </w:rPr>
        <w:t xml:space="preserve"> </w:t>
      </w:r>
      <w:r w:rsidR="00627EB5">
        <w:t>GitHub</w:t>
      </w:r>
      <w:r w:rsidRPr="00F60A42">
        <w:rPr>
          <w:lang w:val="el-GR"/>
        </w:rPr>
        <w:t xml:space="preserve"> </w:t>
      </w:r>
      <w:r w:rsidR="00627EB5">
        <w:t>real</w:t>
      </w:r>
      <w:r w:rsidR="00627EB5" w:rsidRPr="00627EB5">
        <w:rPr>
          <w:lang w:val="el-GR"/>
        </w:rPr>
        <w:t>-</w:t>
      </w:r>
      <w:r w:rsidR="00627EB5">
        <w:t>time</w:t>
      </w:r>
      <w:r w:rsidRPr="00F60A42">
        <w:rPr>
          <w:lang w:val="el-GR"/>
        </w:rPr>
        <w:t xml:space="preserve"> </w:t>
      </w:r>
      <w:r>
        <w:t>checking</w:t>
      </w:r>
      <w:r>
        <w:rPr>
          <w:lang w:val="el-GR"/>
        </w:rPr>
        <w:t xml:space="preserve"> άμα έγινε αποδεκτή η </w:t>
      </w:r>
      <w:r w:rsidR="00627EB5">
        <w:rPr>
          <w:lang w:val="el-GR"/>
        </w:rPr>
        <w:t>εφαρμογή</w:t>
      </w:r>
      <w:r>
        <w:rPr>
          <w:lang w:val="el-GR"/>
        </w:rPr>
        <w:t xml:space="preserve"> στα </w:t>
      </w:r>
      <w:r w:rsidR="00627EB5">
        <w:t>testing</w:t>
      </w:r>
      <w:r w:rsidR="00627EB5" w:rsidRPr="00627EB5">
        <w:rPr>
          <w:lang w:val="el-GR"/>
        </w:rPr>
        <w:t xml:space="preserve"> </w:t>
      </w:r>
      <w:r w:rsidR="00627EB5">
        <w:rPr>
          <w:lang w:val="el-GR"/>
        </w:rPr>
        <w:t xml:space="preserve">πριν/μετά για σωστό </w:t>
      </w:r>
      <w:r w:rsidR="00627EB5">
        <w:t>deploy</w:t>
      </w:r>
      <w:r w:rsidR="00627EB5" w:rsidRPr="00627EB5">
        <w:rPr>
          <w:lang w:val="el-GR"/>
        </w:rPr>
        <w:t xml:space="preserve"> </w:t>
      </w:r>
      <w:r w:rsidR="00627EB5">
        <w:rPr>
          <w:lang w:val="el-GR"/>
        </w:rPr>
        <w:t xml:space="preserve">σε </w:t>
      </w:r>
      <w:r w:rsidR="00627EB5">
        <w:t>containers</w:t>
      </w:r>
      <w:r w:rsidR="00627EB5" w:rsidRPr="00627EB5">
        <w:rPr>
          <w:lang w:val="el-GR"/>
        </w:rPr>
        <w:t xml:space="preserve"> </w:t>
      </w:r>
      <w:r w:rsidR="00627EB5">
        <w:t>Kubernetes</w:t>
      </w:r>
      <w:r w:rsidR="00627EB5" w:rsidRPr="00627EB5">
        <w:rPr>
          <w:lang w:val="el-GR"/>
        </w:rPr>
        <w:t xml:space="preserve">, </w:t>
      </w:r>
      <w:r w:rsidR="00627EB5">
        <w:t>docker</w:t>
      </w:r>
      <w:r w:rsidR="00627EB5">
        <w:rPr>
          <w:lang w:val="el-GR"/>
        </w:rPr>
        <w:t>.</w:t>
      </w:r>
    </w:p>
    <w:p w14:paraId="434C2C78" w14:textId="225882EE" w:rsidR="009B0360" w:rsidRPr="00200436" w:rsidRDefault="009B0360" w:rsidP="00E53B2F">
      <w:pPr>
        <w:rPr>
          <w:lang w:val="el-GR"/>
        </w:rPr>
      </w:pPr>
      <w:r>
        <w:rPr>
          <w:lang w:val="el-GR"/>
        </w:rPr>
        <w:t xml:space="preserve">Στην συγκεκριμένη τεχνολογία </w:t>
      </w:r>
      <w:r>
        <w:t>Spring</w:t>
      </w:r>
      <w:r w:rsidRPr="009B0360">
        <w:rPr>
          <w:lang w:val="el-GR"/>
        </w:rPr>
        <w:t xml:space="preserve"> </w:t>
      </w:r>
      <w:r>
        <w:t>Boot</w:t>
      </w:r>
      <w:r w:rsidRPr="009B0360">
        <w:rPr>
          <w:lang w:val="el-GR"/>
        </w:rPr>
        <w:t xml:space="preserve"> </w:t>
      </w:r>
      <w:r>
        <w:rPr>
          <w:lang w:val="el-GR"/>
        </w:rPr>
        <w:t xml:space="preserve">το </w:t>
      </w:r>
      <w:r>
        <w:t>testing</w:t>
      </w:r>
      <w:r w:rsidRPr="009B0360">
        <w:rPr>
          <w:lang w:val="el-GR"/>
        </w:rPr>
        <w:t xml:space="preserve"> </w:t>
      </w:r>
      <w:r>
        <w:rPr>
          <w:lang w:val="el-GR"/>
        </w:rPr>
        <w:t xml:space="preserve">γίνεται μόνο μέσω χρήσης </w:t>
      </w:r>
      <w:r>
        <w:t>Dependency</w:t>
      </w:r>
      <w:r w:rsidRPr="009B0360">
        <w:rPr>
          <w:lang w:val="el-GR"/>
        </w:rPr>
        <w:t xml:space="preserve"> </w:t>
      </w:r>
      <w:r>
        <w:t>Injection</w:t>
      </w:r>
      <w:r w:rsidRPr="009B0360">
        <w:rPr>
          <w:lang w:val="el-GR"/>
        </w:rPr>
        <w:t xml:space="preserve"> </w:t>
      </w:r>
      <w:r>
        <w:rPr>
          <w:lang w:val="el-GR"/>
        </w:rPr>
        <w:t xml:space="preserve">ώστε να επιτραπεί το </w:t>
      </w:r>
      <w:r>
        <w:t>Unit</w:t>
      </w:r>
      <w:r w:rsidRPr="009B0360">
        <w:rPr>
          <w:lang w:val="el-GR"/>
        </w:rPr>
        <w:t xml:space="preserve"> </w:t>
      </w:r>
      <w:r>
        <w:t>testing</w:t>
      </w:r>
      <w:r w:rsidR="00D16B29" w:rsidRPr="00D16B29">
        <w:rPr>
          <w:lang w:val="el-GR"/>
        </w:rPr>
        <w:t xml:space="preserve"> </w:t>
      </w:r>
      <w:r w:rsidR="00D16B29">
        <w:rPr>
          <w:lang w:val="el-GR"/>
        </w:rPr>
        <w:t xml:space="preserve">καθώς και </w:t>
      </w:r>
      <w:r w:rsidR="00D16B29">
        <w:t>loggers</w:t>
      </w:r>
      <w:r w:rsidR="00D16B29" w:rsidRPr="00D16B29">
        <w:rPr>
          <w:lang w:val="el-GR"/>
        </w:rPr>
        <w:t xml:space="preserve"> </w:t>
      </w:r>
      <w:r w:rsidR="00D16B29">
        <w:rPr>
          <w:lang w:val="el-GR"/>
        </w:rPr>
        <w:t xml:space="preserve">τόσο στο </w:t>
      </w:r>
      <w:r w:rsidR="00D16B29">
        <w:t>front</w:t>
      </w:r>
      <w:r w:rsidR="00D16B29" w:rsidRPr="00D16B29">
        <w:rPr>
          <w:lang w:val="el-GR"/>
        </w:rPr>
        <w:t>-</w:t>
      </w:r>
      <w:r w:rsidR="00D16B29">
        <w:t>end</w:t>
      </w:r>
      <w:r w:rsidR="00D16B29" w:rsidRPr="00D16B29">
        <w:rPr>
          <w:lang w:val="el-GR"/>
        </w:rPr>
        <w:t xml:space="preserve"> (</w:t>
      </w:r>
      <w:r w:rsidR="00D16B29">
        <w:t>native</w:t>
      </w:r>
      <w:r w:rsidR="00D16B29" w:rsidRPr="00D16B29">
        <w:rPr>
          <w:lang w:val="el-GR"/>
        </w:rPr>
        <w:t xml:space="preserve"> </w:t>
      </w:r>
      <w:r w:rsidR="00D16B29">
        <w:t>android</w:t>
      </w:r>
      <w:r w:rsidR="00D16B29" w:rsidRPr="00D16B29">
        <w:rPr>
          <w:lang w:val="el-GR"/>
        </w:rPr>
        <w:t xml:space="preserve">) </w:t>
      </w:r>
      <w:r w:rsidR="00D16B29">
        <w:rPr>
          <w:lang w:val="el-GR"/>
        </w:rPr>
        <w:t xml:space="preserve">όσο και στο </w:t>
      </w:r>
      <w:r w:rsidR="00D16B29">
        <w:t>back</w:t>
      </w:r>
      <w:r w:rsidR="00D16B29" w:rsidRPr="00D16B29">
        <w:rPr>
          <w:lang w:val="el-GR"/>
        </w:rPr>
        <w:t>-</w:t>
      </w:r>
      <w:r w:rsidR="00D16B29">
        <w:t>end</w:t>
      </w:r>
      <w:r w:rsidR="00D16B29" w:rsidRPr="00D16B29">
        <w:rPr>
          <w:lang w:val="el-GR"/>
        </w:rPr>
        <w:t xml:space="preserve"> (</w:t>
      </w:r>
      <w:r w:rsidR="00D16B29">
        <w:t>spring</w:t>
      </w:r>
      <w:r w:rsidR="00D16B29" w:rsidRPr="00D16B29">
        <w:rPr>
          <w:lang w:val="el-GR"/>
        </w:rPr>
        <w:t>)</w:t>
      </w:r>
      <w:r w:rsidR="00200436" w:rsidRPr="00200436">
        <w:rPr>
          <w:lang w:val="el-GR"/>
        </w:rPr>
        <w:t>.</w:t>
      </w:r>
    </w:p>
    <w:p w14:paraId="026135CB" w14:textId="4C42F69B" w:rsidR="00F72620" w:rsidRDefault="00DE67E4" w:rsidP="00A207E7">
      <w:pPr>
        <w:pStyle w:val="Heading1"/>
        <w:numPr>
          <w:ilvl w:val="0"/>
          <w:numId w:val="14"/>
        </w:numPr>
        <w:ind w:left="720"/>
      </w:pPr>
      <w:bookmarkStart w:id="88" w:name="_Toc73208083"/>
      <w:bookmarkStart w:id="89" w:name="_Toc103260760"/>
      <w:r w:rsidRPr="00DE67E4">
        <w:t>Project Management</w:t>
      </w:r>
      <w:bookmarkEnd w:id="88"/>
      <w:bookmarkEnd w:id="89"/>
    </w:p>
    <w:p w14:paraId="153FC00C" w14:textId="7E95CE10" w:rsidR="00112BCA" w:rsidRDefault="009521F3" w:rsidP="00014811">
      <w:pPr>
        <w:pStyle w:val="Heading2"/>
        <w:numPr>
          <w:ilvl w:val="1"/>
          <w:numId w:val="14"/>
        </w:numPr>
        <w:ind w:left="720"/>
      </w:pPr>
      <w:bookmarkStart w:id="90" w:name="_Toc103260761"/>
      <w:r>
        <w:t>Lifecycle</w:t>
      </w:r>
      <w:bookmarkEnd w:id="90"/>
    </w:p>
    <w:p w14:paraId="4267B968" w14:textId="591423C0" w:rsidR="00112BCA" w:rsidRPr="00112BCA" w:rsidRDefault="00112BCA" w:rsidP="00112BCA">
      <w:pPr>
        <w:jc w:val="center"/>
      </w:pPr>
    </w:p>
    <w:p w14:paraId="360E4BFD" w14:textId="77777777" w:rsidR="009521F3" w:rsidRDefault="009521F3" w:rsidP="009521F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738A10" wp14:editId="74843A16">
            <wp:extent cx="5943600" cy="3859530"/>
            <wp:effectExtent l="0" t="0" r="0" b="762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0878" w14:textId="1488EB20" w:rsidR="009521F3" w:rsidRPr="009521F3" w:rsidRDefault="009521F3" w:rsidP="00AF2C65">
      <w:pPr>
        <w:pStyle w:val="Caption"/>
        <w:jc w:val="center"/>
      </w:pPr>
      <w:bookmarkStart w:id="91" w:name="_Toc100767505"/>
      <w:bookmarkStart w:id="92" w:name="_Toc100881082"/>
      <w:bookmarkStart w:id="93" w:name="_Toc101204223"/>
      <w:r>
        <w:t xml:space="preserve">Figure </w:t>
      </w:r>
      <w:r w:rsidR="00423596">
        <w:fldChar w:fldCharType="begin"/>
      </w:r>
      <w:r w:rsidR="00423596">
        <w:instrText xml:space="preserve"> SEQ Figure \* ARABIC </w:instrText>
      </w:r>
      <w:r w:rsidR="00423596">
        <w:fldChar w:fldCharType="separate"/>
      </w:r>
      <w:r w:rsidR="001F1413">
        <w:rPr>
          <w:noProof/>
        </w:rPr>
        <w:t>15</w:t>
      </w:r>
      <w:r w:rsidR="00423596">
        <w:rPr>
          <w:noProof/>
        </w:rPr>
        <w:fldChar w:fldCharType="end"/>
      </w:r>
      <w:r>
        <w:t xml:space="preserve"> </w:t>
      </w:r>
      <w:r w:rsidRPr="00E64A51">
        <w:t>Process Management Lifecycle</w:t>
      </w:r>
      <w:bookmarkEnd w:id="91"/>
      <w:bookmarkEnd w:id="92"/>
      <w:bookmarkEnd w:id="93"/>
    </w:p>
    <w:p w14:paraId="62B6A3C5" w14:textId="77EBC4DC" w:rsidR="008E4878" w:rsidRDefault="008E4878" w:rsidP="00A207E7">
      <w:pPr>
        <w:pStyle w:val="Heading2"/>
        <w:numPr>
          <w:ilvl w:val="1"/>
          <w:numId w:val="14"/>
        </w:numPr>
        <w:ind w:left="720"/>
      </w:pPr>
      <w:bookmarkStart w:id="94" w:name="_Toc73208084"/>
      <w:bookmarkStart w:id="95" w:name="_Toc103260762"/>
      <w:r>
        <w:t>Task/Time Schedule PERT</w:t>
      </w:r>
      <w:bookmarkEnd w:id="94"/>
      <w:bookmarkEnd w:id="95"/>
    </w:p>
    <w:p w14:paraId="10651254" w14:textId="77777777" w:rsidR="00FE5B1B" w:rsidRDefault="00FE5B1B" w:rsidP="00FE5B1B">
      <w:pPr>
        <w:keepNext/>
        <w:jc w:val="center"/>
      </w:pPr>
      <w:r>
        <w:rPr>
          <w:noProof/>
        </w:rPr>
        <w:drawing>
          <wp:inline distT="0" distB="0" distL="0" distR="0" wp14:anchorId="185FFA93" wp14:editId="3DABB127">
            <wp:extent cx="6400800" cy="29444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C2FDF" w14:textId="7A5D2E3C" w:rsidR="00E74D0E" w:rsidRPr="00E74D0E" w:rsidRDefault="00FE5B1B" w:rsidP="00FE5B1B">
      <w:pPr>
        <w:pStyle w:val="Caption"/>
        <w:jc w:val="center"/>
      </w:pPr>
      <w:bookmarkStart w:id="96" w:name="_Toc100767508"/>
      <w:bookmarkStart w:id="97" w:name="_Toc100881085"/>
      <w:bookmarkStart w:id="98" w:name="_Toc101204226"/>
      <w:r>
        <w:t xml:space="preserve">Figure </w:t>
      </w:r>
      <w:r w:rsidR="00423596">
        <w:fldChar w:fldCharType="begin"/>
      </w:r>
      <w:r w:rsidR="00423596">
        <w:instrText xml:space="preserve"> SEQ Figure \* ARABIC </w:instrText>
      </w:r>
      <w:r w:rsidR="00423596">
        <w:fldChar w:fldCharType="separate"/>
      </w:r>
      <w:r w:rsidR="001F1413">
        <w:rPr>
          <w:noProof/>
        </w:rPr>
        <w:t>16</w:t>
      </w:r>
      <w:r w:rsidR="00423596">
        <w:rPr>
          <w:noProof/>
        </w:rPr>
        <w:fldChar w:fldCharType="end"/>
      </w:r>
      <w:r>
        <w:t xml:space="preserve"> PERT timeline *no </w:t>
      </w:r>
      <w:r w:rsidR="009250A3">
        <w:t>critical path</w:t>
      </w:r>
      <w:r w:rsidR="00855AD0">
        <w:t xml:space="preserve"> </w:t>
      </w:r>
      <w:r w:rsidR="009250A3">
        <w:t>(</w:t>
      </w:r>
      <w:r>
        <w:t>CPM</w:t>
      </w:r>
      <w:r w:rsidR="009250A3">
        <w:t>)</w:t>
      </w:r>
      <w:r>
        <w:t xml:space="preserve"> for one</w:t>
      </w:r>
      <w:r w:rsidR="001F4EC9">
        <w:t>-way-trip</w:t>
      </w:r>
      <w:r>
        <w:t xml:space="preserve"> path</w:t>
      </w:r>
      <w:bookmarkEnd w:id="96"/>
      <w:bookmarkEnd w:id="97"/>
      <w:bookmarkEnd w:id="98"/>
    </w:p>
    <w:p w14:paraId="504EA653" w14:textId="41F552E8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99" w:name="_Toc73208085"/>
      <w:bookmarkStart w:id="100" w:name="_Toc103260763"/>
      <w:r>
        <w:lastRenderedPageBreak/>
        <w:t>Work Breakdown Structure (WBS)</w:t>
      </w:r>
      <w:bookmarkEnd w:id="99"/>
      <w:bookmarkEnd w:id="100"/>
    </w:p>
    <w:p w14:paraId="3021149E" w14:textId="77777777" w:rsidR="00E74D0E" w:rsidRDefault="00E74D0E" w:rsidP="00E74D0E">
      <w:pPr>
        <w:keepNext/>
        <w:jc w:val="center"/>
      </w:pPr>
      <w:r>
        <w:rPr>
          <w:noProof/>
        </w:rPr>
        <w:drawing>
          <wp:inline distT="0" distB="0" distL="0" distR="0" wp14:anchorId="5E751CE8" wp14:editId="3768FC7F">
            <wp:extent cx="6400800" cy="35102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6066" w14:textId="0542A2F8" w:rsidR="00E74D0E" w:rsidRDefault="00E74D0E" w:rsidP="00E74D0E">
      <w:pPr>
        <w:pStyle w:val="Caption"/>
        <w:jc w:val="center"/>
      </w:pPr>
      <w:bookmarkStart w:id="101" w:name="_Toc100671386"/>
      <w:bookmarkStart w:id="102" w:name="_Toc100767509"/>
      <w:bookmarkStart w:id="103" w:name="_Toc100881086"/>
      <w:bookmarkStart w:id="104" w:name="_Toc101204227"/>
      <w:r>
        <w:t xml:space="preserve">Figure </w:t>
      </w:r>
      <w:r w:rsidR="00423596">
        <w:fldChar w:fldCharType="begin"/>
      </w:r>
      <w:r w:rsidR="00423596">
        <w:instrText xml:space="preserve"> SEQ Figure \* ARABIC </w:instrText>
      </w:r>
      <w:r w:rsidR="00423596">
        <w:fldChar w:fldCharType="separate"/>
      </w:r>
      <w:r w:rsidR="001F1413">
        <w:rPr>
          <w:noProof/>
        </w:rPr>
        <w:t>17</w:t>
      </w:r>
      <w:r w:rsidR="00423596">
        <w:rPr>
          <w:noProof/>
        </w:rPr>
        <w:fldChar w:fldCharType="end"/>
      </w:r>
      <w:r>
        <w:t xml:space="preserve"> Work Breakdown process overview</w:t>
      </w:r>
      <w:bookmarkEnd w:id="101"/>
      <w:bookmarkEnd w:id="102"/>
      <w:bookmarkEnd w:id="103"/>
      <w:bookmarkEnd w:id="104"/>
    </w:p>
    <w:p w14:paraId="6C8FBB32" w14:textId="77777777" w:rsidR="00E74D0E" w:rsidRPr="00E74D0E" w:rsidRDefault="00E74D0E" w:rsidP="00E74D0E"/>
    <w:p w14:paraId="75E88E18" w14:textId="5BF6C691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105" w:name="_Toc73208086"/>
      <w:bookmarkStart w:id="106" w:name="_Toc103260764"/>
      <w:r>
        <w:t>Sprint Canvas</w:t>
      </w:r>
      <w:bookmarkEnd w:id="105"/>
      <w:bookmarkEnd w:id="106"/>
    </w:p>
    <w:p w14:paraId="4C801DE0" w14:textId="77777777" w:rsidR="00336971" w:rsidRDefault="00336971" w:rsidP="00336971">
      <w:pPr>
        <w:keepNext/>
        <w:jc w:val="center"/>
      </w:pPr>
      <w:r w:rsidRPr="00260739">
        <w:rPr>
          <w:rFonts w:cs="Arial"/>
          <w:noProof/>
        </w:rPr>
        <w:lastRenderedPageBreak/>
        <w:drawing>
          <wp:inline distT="0" distB="0" distL="0" distR="0" wp14:anchorId="087E13BF" wp14:editId="67C848EC">
            <wp:extent cx="5943600" cy="3408045"/>
            <wp:effectExtent l="0" t="0" r="0" b="190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7BC6" w14:textId="32FC5A2C" w:rsidR="007050CA" w:rsidRPr="007050CA" w:rsidRDefault="00336971" w:rsidP="007050CA">
      <w:pPr>
        <w:pStyle w:val="Caption"/>
        <w:jc w:val="center"/>
      </w:pPr>
      <w:bookmarkStart w:id="107" w:name="_Toc100767510"/>
      <w:bookmarkStart w:id="108" w:name="_Toc100881087"/>
      <w:bookmarkStart w:id="109" w:name="_Toc101204228"/>
      <w:r>
        <w:t xml:space="preserve">Figure </w:t>
      </w:r>
      <w:r w:rsidR="00423596">
        <w:fldChar w:fldCharType="begin"/>
      </w:r>
      <w:r w:rsidR="00423596">
        <w:instrText xml:space="preserve"> SEQ Figure \* ARABIC </w:instrText>
      </w:r>
      <w:r w:rsidR="00423596">
        <w:fldChar w:fldCharType="separate"/>
      </w:r>
      <w:r w:rsidR="001F1413">
        <w:rPr>
          <w:noProof/>
        </w:rPr>
        <w:t>18</w:t>
      </w:r>
      <w:r w:rsidR="00423596">
        <w:rPr>
          <w:noProof/>
        </w:rPr>
        <w:fldChar w:fldCharType="end"/>
      </w:r>
      <w:r>
        <w:t xml:space="preserve"> Scrum Canvas</w:t>
      </w:r>
      <w:bookmarkEnd w:id="107"/>
      <w:bookmarkEnd w:id="108"/>
      <w:bookmarkEnd w:id="109"/>
    </w:p>
    <w:p w14:paraId="730185B7" w14:textId="31A6584B" w:rsidR="002962FA" w:rsidRDefault="00423596" w:rsidP="002962FA">
      <w:sdt>
        <w:sdtPr>
          <w:id w:val="148485762"/>
          <w:citation/>
        </w:sdtPr>
        <w:sdtEndPr/>
        <w:sdtContent>
          <w:r w:rsidR="002962FA">
            <w:fldChar w:fldCharType="begin"/>
          </w:r>
          <w:r w:rsidR="002962FA">
            <w:instrText xml:space="preserve"> CITATION Atl19 \l 1033 </w:instrText>
          </w:r>
          <w:r w:rsidR="00543370">
            <w:instrText xml:space="preserve"> \m Scr19</w:instrText>
          </w:r>
          <w:r w:rsidR="002962FA">
            <w:fldChar w:fldCharType="separate"/>
          </w:r>
          <w:r w:rsidR="00BD34DB" w:rsidRPr="00BD34DB">
            <w:rPr>
              <w:noProof/>
            </w:rPr>
            <w:t>(Atlassian, 2019; Scrum.org, 2019)</w:t>
          </w:r>
          <w:r w:rsidR="002962FA">
            <w:fldChar w:fldCharType="end"/>
          </w:r>
        </w:sdtContent>
      </w:sdt>
    </w:p>
    <w:p w14:paraId="50CD2C89" w14:textId="77777777" w:rsidR="007050CA" w:rsidRDefault="007050CA" w:rsidP="007050CA">
      <w:pPr>
        <w:keepNext/>
      </w:pPr>
      <w:r w:rsidRPr="00394130">
        <w:rPr>
          <w:noProof/>
        </w:rPr>
        <w:drawing>
          <wp:inline distT="0" distB="0" distL="0" distR="0" wp14:anchorId="7DE24F72" wp14:editId="6E0EB3C9">
            <wp:extent cx="5943600" cy="245822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4412" cy="245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F635" w14:textId="18A15614" w:rsidR="007050CA" w:rsidRPr="002962FA" w:rsidRDefault="007050CA" w:rsidP="007050CA">
      <w:pPr>
        <w:pStyle w:val="Caption"/>
        <w:jc w:val="center"/>
      </w:pPr>
      <w:bookmarkStart w:id="110" w:name="_Toc101204229"/>
      <w:r>
        <w:t xml:space="preserve">Figure </w:t>
      </w:r>
      <w:r w:rsidR="00423596">
        <w:fldChar w:fldCharType="begin"/>
      </w:r>
      <w:r w:rsidR="00423596">
        <w:instrText xml:space="preserve"> SEQ Figure \* ARABIC </w:instrText>
      </w:r>
      <w:r w:rsidR="00423596">
        <w:fldChar w:fldCharType="separate"/>
      </w:r>
      <w:r w:rsidR="001F1413">
        <w:rPr>
          <w:noProof/>
        </w:rPr>
        <w:t>19</w:t>
      </w:r>
      <w:r w:rsidR="00423596">
        <w:rPr>
          <w:noProof/>
        </w:rPr>
        <w:fldChar w:fldCharType="end"/>
      </w:r>
      <w:r>
        <w:t xml:space="preserve"> SAFe - Enterprise Framework</w:t>
      </w:r>
      <w:bookmarkEnd w:id="110"/>
    </w:p>
    <w:p w14:paraId="27627123" w14:textId="3D937B02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111" w:name="_Toc73208087"/>
      <w:bookmarkStart w:id="112" w:name="_Toc103260765"/>
      <w:r>
        <w:t>Scrum Cabinet Reports</w:t>
      </w:r>
      <w:bookmarkEnd w:id="111"/>
      <w:bookmarkEnd w:id="112"/>
    </w:p>
    <w:p w14:paraId="51CE8539" w14:textId="77777777" w:rsidR="00336971" w:rsidRDefault="00336971" w:rsidP="00336971">
      <w:pPr>
        <w:keepNext/>
        <w:jc w:val="center"/>
      </w:pPr>
      <w:r w:rsidRPr="00260739">
        <w:rPr>
          <w:rFonts w:cs="Arial"/>
          <w:noProof/>
        </w:rPr>
        <w:lastRenderedPageBreak/>
        <w:drawing>
          <wp:inline distT="0" distB="0" distL="0" distR="0" wp14:anchorId="326E93B7" wp14:editId="57259138">
            <wp:extent cx="5943600" cy="2728595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30EA" w14:textId="5C3DD5C3" w:rsidR="00336971" w:rsidRDefault="00336971" w:rsidP="00DF1CC9">
      <w:pPr>
        <w:pStyle w:val="Caption"/>
        <w:jc w:val="center"/>
      </w:pPr>
      <w:bookmarkStart w:id="113" w:name="_Toc100767511"/>
      <w:bookmarkStart w:id="114" w:name="_Toc100881088"/>
      <w:bookmarkStart w:id="115" w:name="_Toc101204230"/>
      <w:r>
        <w:t xml:space="preserve">Figure </w:t>
      </w:r>
      <w:r w:rsidR="00423596">
        <w:fldChar w:fldCharType="begin"/>
      </w:r>
      <w:r w:rsidR="00423596">
        <w:instrText xml:space="preserve"> SEQ Figure \* ARABIC </w:instrText>
      </w:r>
      <w:r w:rsidR="00423596">
        <w:fldChar w:fldCharType="separate"/>
      </w:r>
      <w:r w:rsidR="001F1413">
        <w:rPr>
          <w:noProof/>
        </w:rPr>
        <w:t>20</w:t>
      </w:r>
      <w:r w:rsidR="00423596">
        <w:rPr>
          <w:noProof/>
        </w:rPr>
        <w:fldChar w:fldCharType="end"/>
      </w:r>
      <w:r>
        <w:t xml:space="preserve"> Scrum Cabinet</w:t>
      </w:r>
      <w:bookmarkEnd w:id="113"/>
      <w:bookmarkEnd w:id="114"/>
      <w:bookmarkEnd w:id="115"/>
    </w:p>
    <w:p w14:paraId="2719EBF4" w14:textId="77777777" w:rsidR="00DF1CC9" w:rsidRPr="00DF1CC9" w:rsidRDefault="00DF1CC9" w:rsidP="00DF1CC9"/>
    <w:p w14:paraId="11FC0902" w14:textId="11BCD7A7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116" w:name="_Toc73208088"/>
      <w:bookmarkStart w:id="117" w:name="_Toc103260766"/>
      <w:r>
        <w:t>Project Participants</w:t>
      </w:r>
      <w:bookmarkEnd w:id="116"/>
      <w:r w:rsidR="005C7CB4">
        <w:t xml:space="preserve"> – </w:t>
      </w:r>
      <w:r w:rsidR="005C7CB4">
        <w:rPr>
          <w:lang w:val="el-GR"/>
        </w:rPr>
        <w:t>κατανομή εργασιών</w:t>
      </w:r>
      <w:bookmarkEnd w:id="117"/>
    </w:p>
    <w:p w14:paraId="0F3E02CE" w14:textId="20669814" w:rsidR="006459C6" w:rsidRDefault="006459C6" w:rsidP="00A207E7">
      <w:pPr>
        <w:pStyle w:val="Heading3Custom"/>
        <w:numPr>
          <w:ilvl w:val="2"/>
          <w:numId w:val="14"/>
        </w:numPr>
        <w:ind w:left="1080"/>
        <w:rPr>
          <w:rFonts w:asciiTheme="minorHAnsi" w:hAnsiTheme="minorHAnsi" w:cstheme="minorHAnsi"/>
        </w:rPr>
      </w:pPr>
      <w:bookmarkStart w:id="118" w:name="_Toc72671159"/>
      <w:bookmarkStart w:id="119" w:name="_Toc103260767"/>
      <w:r w:rsidRPr="006459C6">
        <w:rPr>
          <w:rFonts w:asciiTheme="minorHAnsi" w:hAnsiTheme="minorHAnsi" w:cstheme="minorHAnsi"/>
        </w:rPr>
        <w:t>Stakeholder List</w:t>
      </w:r>
      <w:bookmarkEnd w:id="118"/>
      <w:bookmarkEnd w:id="119"/>
    </w:p>
    <w:tbl>
      <w:tblPr>
        <w:tblStyle w:val="TableStyle1"/>
        <w:tblW w:w="5000" w:type="pct"/>
        <w:jc w:val="center"/>
        <w:tblLook w:val="04A0" w:firstRow="1" w:lastRow="0" w:firstColumn="1" w:lastColumn="0" w:noHBand="0" w:noVBand="1"/>
      </w:tblPr>
      <w:tblGrid>
        <w:gridCol w:w="2908"/>
        <w:gridCol w:w="2862"/>
        <w:gridCol w:w="4300"/>
      </w:tblGrid>
      <w:tr w:rsidR="006459C6" w14:paraId="61C7BE40" w14:textId="77777777" w:rsidTr="006459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444" w:type="pct"/>
          </w:tcPr>
          <w:p w14:paraId="62CD0B30" w14:textId="77777777" w:rsidR="006459C6" w:rsidRDefault="006459C6" w:rsidP="00E20447">
            <w:r>
              <w:t>Name</w:t>
            </w:r>
          </w:p>
        </w:tc>
        <w:tc>
          <w:tcPr>
            <w:tcW w:w="1421" w:type="pct"/>
          </w:tcPr>
          <w:p w14:paraId="6F3312BE" w14:textId="77777777" w:rsidR="006459C6" w:rsidRDefault="006459C6" w:rsidP="00E20447">
            <w:r>
              <w:t>Role</w:t>
            </w:r>
          </w:p>
        </w:tc>
        <w:tc>
          <w:tcPr>
            <w:tcW w:w="2135" w:type="pct"/>
          </w:tcPr>
          <w:p w14:paraId="1562E8DB" w14:textId="77777777" w:rsidR="006459C6" w:rsidRDefault="006459C6" w:rsidP="00E20447">
            <w:r>
              <w:t>Responsibilities</w:t>
            </w:r>
          </w:p>
        </w:tc>
      </w:tr>
      <w:tr w:rsidR="006459C6" w:rsidRPr="00EB602E" w14:paraId="2C831673" w14:textId="77777777" w:rsidTr="006459C6">
        <w:trPr>
          <w:jc w:val="center"/>
        </w:trPr>
        <w:tc>
          <w:tcPr>
            <w:tcW w:w="1444" w:type="pct"/>
          </w:tcPr>
          <w:p w14:paraId="46DA755E" w14:textId="77777777" w:rsidR="006459C6" w:rsidRDefault="006459C6" w:rsidP="00E20447">
            <w:r>
              <w:t>Michail Markou</w:t>
            </w:r>
          </w:p>
        </w:tc>
        <w:tc>
          <w:tcPr>
            <w:tcW w:w="1421" w:type="pct"/>
          </w:tcPr>
          <w:p w14:paraId="45D56200" w14:textId="77777777" w:rsidR="006459C6" w:rsidRDefault="006459C6" w:rsidP="00E20447">
            <w:r>
              <w:t>Sponsor, Customer, User</w:t>
            </w:r>
          </w:p>
        </w:tc>
        <w:tc>
          <w:tcPr>
            <w:tcW w:w="2135" w:type="pct"/>
          </w:tcPr>
          <w:p w14:paraId="261D8573" w14:textId="57362E71" w:rsidR="006459C6" w:rsidRPr="00AE49FC" w:rsidRDefault="00AE49FC" w:rsidP="006459C6">
            <w:pPr>
              <w:keepNext/>
              <w:rPr>
                <w:lang w:val="el-GR"/>
              </w:rPr>
            </w:pPr>
            <w:r w:rsidRPr="00AE49FC">
              <w:rPr>
                <w:lang w:val="el-GR"/>
              </w:rPr>
              <w:t>Διαχειρίζεται το τελικό αποτέλεσμα και το όραμα του έργου</w:t>
            </w:r>
          </w:p>
        </w:tc>
      </w:tr>
    </w:tbl>
    <w:p w14:paraId="22D50FD4" w14:textId="45C6004D" w:rsidR="006459C6" w:rsidRPr="006459C6" w:rsidRDefault="006459C6" w:rsidP="006459C6">
      <w:pPr>
        <w:pStyle w:val="Caption"/>
        <w:jc w:val="center"/>
      </w:pPr>
      <w:bookmarkStart w:id="120" w:name="_Toc100671515"/>
      <w:bookmarkStart w:id="121" w:name="_Toc100748509"/>
      <w:bookmarkStart w:id="122" w:name="_Toc101002881"/>
      <w:r>
        <w:t xml:space="preserve">Table </w:t>
      </w:r>
      <w:r w:rsidR="00423596">
        <w:fldChar w:fldCharType="begin"/>
      </w:r>
      <w:r w:rsidR="00423596">
        <w:instrText xml:space="preserve"> SEQ Table \* ARABIC </w:instrText>
      </w:r>
      <w:r w:rsidR="00423596">
        <w:fldChar w:fldCharType="separate"/>
      </w:r>
      <w:r w:rsidR="00B34DC3">
        <w:rPr>
          <w:noProof/>
        </w:rPr>
        <w:t>1</w:t>
      </w:r>
      <w:r w:rsidR="00423596">
        <w:rPr>
          <w:noProof/>
        </w:rPr>
        <w:fldChar w:fldCharType="end"/>
      </w:r>
      <w:r>
        <w:t xml:space="preserve"> Stakeholder List</w:t>
      </w:r>
      <w:bookmarkEnd w:id="120"/>
      <w:bookmarkEnd w:id="121"/>
      <w:bookmarkEnd w:id="122"/>
    </w:p>
    <w:p w14:paraId="26EE2D41" w14:textId="18FC6869" w:rsidR="006459C6" w:rsidRDefault="006459C6" w:rsidP="00A207E7">
      <w:pPr>
        <w:pStyle w:val="Heading3Custom"/>
        <w:numPr>
          <w:ilvl w:val="2"/>
          <w:numId w:val="14"/>
        </w:numPr>
        <w:ind w:left="1080"/>
        <w:rPr>
          <w:rFonts w:asciiTheme="minorHAnsi" w:hAnsiTheme="minorHAnsi" w:cstheme="minorHAnsi"/>
        </w:rPr>
      </w:pPr>
      <w:bookmarkStart w:id="123" w:name="_Toc103260768"/>
      <w:r>
        <w:rPr>
          <w:rFonts w:asciiTheme="minorHAnsi" w:hAnsiTheme="minorHAnsi" w:cstheme="minorHAnsi"/>
        </w:rPr>
        <w:lastRenderedPageBreak/>
        <w:t>Product Owner</w:t>
      </w:r>
      <w:bookmarkEnd w:id="123"/>
    </w:p>
    <w:tbl>
      <w:tblPr>
        <w:tblStyle w:val="TableNormalSided"/>
        <w:tblW w:w="5000" w:type="pct"/>
        <w:jc w:val="center"/>
        <w:tblLook w:val="04A0" w:firstRow="1" w:lastRow="0" w:firstColumn="1" w:lastColumn="0" w:noHBand="0" w:noVBand="1"/>
      </w:tblPr>
      <w:tblGrid>
        <w:gridCol w:w="1986"/>
        <w:gridCol w:w="8084"/>
      </w:tblGrid>
      <w:tr w:rsidR="00BB5A7C" w14:paraId="46B4DDFB" w14:textId="77777777" w:rsidTr="00BB5A7C">
        <w:trPr>
          <w:tblHeader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6" w:type="pct"/>
          </w:tcPr>
          <w:p w14:paraId="3D081380" w14:textId="77777777" w:rsidR="00BB5A7C" w:rsidRDefault="00BB5A7C" w:rsidP="00E20447">
            <w:r>
              <w:t>Member</w:t>
            </w:r>
          </w:p>
        </w:tc>
        <w:tc>
          <w:tcPr>
            <w:tcW w:w="4014" w:type="pct"/>
          </w:tcPr>
          <w:p w14:paraId="79E0F8C7" w14:textId="77777777" w:rsidR="00BB5A7C" w:rsidRDefault="00BB5A7C" w:rsidP="00E204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 Markou</w:t>
            </w:r>
          </w:p>
        </w:tc>
      </w:tr>
      <w:tr w:rsidR="00BB5A7C" w:rsidRPr="00EB602E" w14:paraId="6AE5891E" w14:textId="77777777" w:rsidTr="00BB5A7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23B4D168" w14:textId="77777777" w:rsidR="00BB5A7C" w:rsidRDefault="00BB5A7C" w:rsidP="00E20447">
            <w:r>
              <w:t>Responsibilities</w:t>
            </w:r>
          </w:p>
        </w:tc>
        <w:tc>
          <w:tcPr>
            <w:tcW w:w="4014" w:type="pct"/>
          </w:tcPr>
          <w:p w14:paraId="7FB70726" w14:textId="45A47274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Καθορίζει το όραμα του έργου</w:t>
            </w:r>
          </w:p>
          <w:p w14:paraId="2B9A2E66" w14:textId="6CB61784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Βοηθά στη δημιουργία του Χάρτη του Έργου</w:t>
            </w:r>
          </w:p>
          <w:p w14:paraId="54F2C09E" w14:textId="6B744675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Προσδιορίζει τα ενδιαφερόμενα μέρη του έργου</w:t>
            </w:r>
          </w:p>
          <w:p w14:paraId="7FD444C3" w14:textId="46FB63DA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 xml:space="preserve">Βοηθά στον προσδιορισμό των μελών της ομάδας </w:t>
            </w:r>
            <w:r w:rsidRPr="00AE49FC">
              <w:t>scrum</w:t>
            </w:r>
          </w:p>
          <w:p w14:paraId="0D5EE51A" w14:textId="621C3094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 xml:space="preserve">Δημιουργήστε </w:t>
            </w:r>
            <w:r>
              <w:t>Epics</w:t>
            </w:r>
          </w:p>
          <w:p w14:paraId="0C87DE74" w14:textId="5DC14BF4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Δημιουργήστε, ορίστε και δώστε προτεραιότητα σε ιστορίες χρηστών</w:t>
            </w:r>
          </w:p>
          <w:p w14:paraId="536DD0F8" w14:textId="265AEBDD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Δημιουργήστε σχέδιο έκδοσης και κρατήστε το ενημερωμένο</w:t>
            </w:r>
          </w:p>
          <w:p w14:paraId="36F6A937" w14:textId="708D3C81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Έγκριση ιστοριών χρηστών</w:t>
            </w:r>
          </w:p>
          <w:p w14:paraId="2FC664C5" w14:textId="66B3969C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 xml:space="preserve">Εξηγεί τις ιστορίες των χρηστών και διευκρινίζει τις απαιτήσεις για την ομάδα </w:t>
            </w:r>
            <w:r w:rsidRPr="00AE49FC">
              <w:t>scrum</w:t>
            </w:r>
            <w:r w:rsidRPr="00AE49FC">
              <w:rPr>
                <w:lang w:val="el-GR"/>
              </w:rPr>
              <w:t xml:space="preserve"> στη συνάντηση προγραμματισμού </w:t>
            </w:r>
            <w:r>
              <w:t>sprint</w:t>
            </w:r>
          </w:p>
          <w:p w14:paraId="69149F79" w14:textId="3D2EC1DB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Παρέχει καθοδήγηση και διευκρίνιση στην εκτίμηση της προσπάθειας για εργασίες</w:t>
            </w:r>
          </w:p>
          <w:p w14:paraId="5736D0DA" w14:textId="21ED2B1D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>
              <w:t>Grooms prioritized backlog</w:t>
            </w:r>
          </w:p>
          <w:p w14:paraId="6CF72A9C" w14:textId="2D6C47D3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Αποδοχή/απόρριψη παραδοτέων</w:t>
            </w:r>
            <w:r>
              <w:t>/deliverables</w:t>
            </w:r>
          </w:p>
          <w:p w14:paraId="612AA6B2" w14:textId="75CD98FE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 xml:space="preserve">Παρέχετε σχόλια στις ομάδες </w:t>
            </w:r>
            <w:r w:rsidRPr="00AE49FC">
              <w:t>scrum</w:t>
            </w:r>
            <w:r w:rsidRPr="00AE49FC">
              <w:rPr>
                <w:lang w:val="el-GR"/>
              </w:rPr>
              <w:t xml:space="preserve"> </w:t>
            </w:r>
            <w:r w:rsidRPr="00AE49FC">
              <w:t>master</w:t>
            </w:r>
            <w:r w:rsidRPr="00AE49FC">
              <w:rPr>
                <w:lang w:val="el-GR"/>
              </w:rPr>
              <w:t xml:space="preserve"> και </w:t>
            </w:r>
            <w:r w:rsidRPr="00AE49FC">
              <w:t>scrum</w:t>
            </w:r>
            <w:r w:rsidR="0097706E" w:rsidRPr="0097706E">
              <w:rPr>
                <w:lang w:val="el-GR"/>
              </w:rPr>
              <w:t xml:space="preserve"> </w:t>
            </w:r>
            <w:r w:rsidR="0097706E">
              <w:t>team</w:t>
            </w:r>
          </w:p>
          <w:p w14:paraId="3C49D69A" w14:textId="6FE827B3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Βοηθήστε την ανάπτυξη εκδόσεων προϊόντων και συντονίστε το με τον πελάτη</w:t>
            </w:r>
          </w:p>
          <w:p w14:paraId="003E2386" w14:textId="404EEFDF" w:rsidR="00BB5A7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Συμμετοχή σε έντυπη αναδρομική συνάντηση</w:t>
            </w:r>
            <w:r w:rsidR="00BB5A7C" w:rsidRPr="00AE49FC">
              <w:rPr>
                <w:lang w:val="el-GR"/>
              </w:rPr>
              <w:t xml:space="preserve"> </w:t>
            </w:r>
          </w:p>
        </w:tc>
      </w:tr>
    </w:tbl>
    <w:p w14:paraId="263E3F1D" w14:textId="425B9A5E" w:rsidR="00BB5A7C" w:rsidRPr="00BB5A7C" w:rsidRDefault="00BB5A7C" w:rsidP="00BB5A7C">
      <w:pPr>
        <w:pStyle w:val="Caption"/>
        <w:jc w:val="center"/>
      </w:pPr>
      <w:bookmarkStart w:id="124" w:name="_Toc100671516"/>
      <w:bookmarkStart w:id="125" w:name="_Toc100748510"/>
      <w:bookmarkStart w:id="126" w:name="_Toc101002882"/>
      <w:r>
        <w:t xml:space="preserve">Table </w:t>
      </w:r>
      <w:r w:rsidR="00423596">
        <w:fldChar w:fldCharType="begin"/>
      </w:r>
      <w:r w:rsidR="00423596">
        <w:instrText xml:space="preserve"> SEQ Table \* ARABIC </w:instrText>
      </w:r>
      <w:r w:rsidR="00423596">
        <w:fldChar w:fldCharType="separate"/>
      </w:r>
      <w:r w:rsidR="00B34DC3">
        <w:rPr>
          <w:noProof/>
        </w:rPr>
        <w:t>2</w:t>
      </w:r>
      <w:r w:rsidR="00423596">
        <w:rPr>
          <w:noProof/>
        </w:rPr>
        <w:fldChar w:fldCharType="end"/>
      </w:r>
      <w:r>
        <w:t xml:space="preserve"> Product Owner</w:t>
      </w:r>
      <w:bookmarkEnd w:id="124"/>
      <w:bookmarkEnd w:id="125"/>
      <w:bookmarkEnd w:id="126"/>
    </w:p>
    <w:p w14:paraId="07ACC9A6" w14:textId="4B7591EC" w:rsidR="00BB5A7C" w:rsidRDefault="00BB5A7C" w:rsidP="00A207E7">
      <w:pPr>
        <w:pStyle w:val="Heading3Custom"/>
        <w:numPr>
          <w:ilvl w:val="2"/>
          <w:numId w:val="14"/>
        </w:numPr>
        <w:ind w:left="1080"/>
        <w:rPr>
          <w:rFonts w:asciiTheme="minorHAnsi" w:hAnsiTheme="minorHAnsi" w:cstheme="minorHAnsi"/>
        </w:rPr>
      </w:pPr>
      <w:bookmarkStart w:id="127" w:name="_Toc103260769"/>
      <w:r>
        <w:rPr>
          <w:rFonts w:asciiTheme="minorHAnsi" w:hAnsiTheme="minorHAnsi" w:cstheme="minorHAnsi"/>
        </w:rPr>
        <w:lastRenderedPageBreak/>
        <w:t>Scrum Master</w:t>
      </w:r>
      <w:bookmarkEnd w:id="127"/>
    </w:p>
    <w:tbl>
      <w:tblPr>
        <w:tblStyle w:val="TableNormalSided"/>
        <w:tblW w:w="5000" w:type="pct"/>
        <w:jc w:val="center"/>
        <w:tblLook w:val="04A0" w:firstRow="1" w:lastRow="0" w:firstColumn="1" w:lastColumn="0" w:noHBand="0" w:noVBand="1"/>
      </w:tblPr>
      <w:tblGrid>
        <w:gridCol w:w="1986"/>
        <w:gridCol w:w="8084"/>
      </w:tblGrid>
      <w:tr w:rsidR="00BB5A7C" w14:paraId="08816DE7" w14:textId="77777777" w:rsidTr="00E20447">
        <w:trPr>
          <w:tblHeader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6" w:type="pct"/>
          </w:tcPr>
          <w:p w14:paraId="60269650" w14:textId="77777777" w:rsidR="00BB5A7C" w:rsidRDefault="00BB5A7C" w:rsidP="00E20447">
            <w:r>
              <w:t>Member</w:t>
            </w:r>
          </w:p>
        </w:tc>
        <w:tc>
          <w:tcPr>
            <w:tcW w:w="4014" w:type="pct"/>
          </w:tcPr>
          <w:p w14:paraId="43615833" w14:textId="77777777" w:rsidR="00BB5A7C" w:rsidRDefault="00BB5A7C" w:rsidP="00E204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 Markou</w:t>
            </w:r>
          </w:p>
        </w:tc>
      </w:tr>
      <w:tr w:rsidR="00BB5A7C" w:rsidRPr="00EB602E" w14:paraId="7FC8E468" w14:textId="77777777" w:rsidTr="00E204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6861F46F" w14:textId="77777777" w:rsidR="00BB5A7C" w:rsidRDefault="00BB5A7C" w:rsidP="00E20447">
            <w:r>
              <w:t>Responsibilities</w:t>
            </w:r>
          </w:p>
        </w:tc>
        <w:tc>
          <w:tcPr>
            <w:tcW w:w="4014" w:type="pct"/>
          </w:tcPr>
          <w:p w14:paraId="7FE4A3FC" w14:textId="31D259D5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Βοηθά στον εντοπισμό των ενδιαφερομένων στο έργο</w:t>
            </w:r>
          </w:p>
          <w:p w14:paraId="0174052B" w14:textId="6180E22D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Διευκολύνει τη συγκρότηση της ομάδας </w:t>
            </w:r>
            <w:r w:rsidRPr="005943F5">
              <w:t>scrum</w:t>
            </w:r>
          </w:p>
          <w:p w14:paraId="5AF6F798" w14:textId="02A150A6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Διευκολύνει τη δημιουργία επών</w:t>
            </w:r>
          </w:p>
          <w:p w14:paraId="4F856C2B" w14:textId="132D6D10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Βοηθά τον ιδιοκτήτη του προϊόντος να δημιουργήσει και να διατηρήσει το </w:t>
            </w:r>
            <w:r>
              <w:rPr>
                <w:lang w:val="el-GR"/>
              </w:rPr>
              <w:t>p</w:t>
            </w:r>
            <w:r>
              <w:t>roduct</w:t>
            </w:r>
            <w:r w:rsidRPr="005943F5">
              <w:rPr>
                <w:lang w:val="el-GR"/>
              </w:rPr>
              <w:t xml:space="preserve"> </w:t>
            </w:r>
            <w:r>
              <w:t>backlog</w:t>
            </w:r>
          </w:p>
          <w:p w14:paraId="4C938CC8" w14:textId="678DFEE0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Συντονίζει τη δημιουργία του Σχεδίου Έκδοσης</w:t>
            </w:r>
          </w:p>
          <w:p w14:paraId="538CA25B" w14:textId="0620F03E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Βοηθά στη δημιουργία και τον καθορισμό ιστοριών χρηστών</w:t>
            </w:r>
          </w:p>
          <w:p w14:paraId="553D64C2" w14:textId="60DEECF3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Διευκολύνει τις συναντήσεις</w:t>
            </w:r>
          </w:p>
          <w:p w14:paraId="2F4F4F4D" w14:textId="12837751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Διευκολύνει την ομάδα </w:t>
            </w:r>
            <w:r w:rsidRPr="005943F5">
              <w:t>scrum</w:t>
            </w:r>
            <w:r w:rsidRPr="005943F5">
              <w:rPr>
                <w:lang w:val="el-GR"/>
              </w:rPr>
              <w:t xml:space="preserve"> στη δημιουργία εργασιών για το επόμενο </w:t>
            </w:r>
            <w:r>
              <w:t>sprint</w:t>
            </w:r>
          </w:p>
          <w:p w14:paraId="10A21B3C" w14:textId="74295D55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Διευκολύνει την ομάδα </w:t>
            </w:r>
            <w:r w:rsidRPr="005943F5">
              <w:t>scrum</w:t>
            </w:r>
            <w:r w:rsidRPr="005943F5">
              <w:rPr>
                <w:lang w:val="el-GR"/>
              </w:rPr>
              <w:t xml:space="preserve"> στην εκτίμηση προσπάθειας</w:t>
            </w:r>
          </w:p>
          <w:p w14:paraId="35FB939B" w14:textId="3569F829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Υποστηρίζει την ομάδα </w:t>
            </w:r>
            <w:r w:rsidRPr="005943F5">
              <w:t>scrum</w:t>
            </w:r>
            <w:r w:rsidRPr="005943F5">
              <w:rPr>
                <w:lang w:val="el-GR"/>
              </w:rPr>
              <w:t xml:space="preserve"> στη δημιουργία παραδοτέων</w:t>
            </w:r>
          </w:p>
          <w:p w14:paraId="0F5A6DBD" w14:textId="454C1C28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Βοηθά στη διατήρηση του αρχείου καταγραφής εμποδίων</w:t>
            </w:r>
            <w:r w:rsidR="00991122" w:rsidRPr="00991122">
              <w:rPr>
                <w:lang w:val="el-GR"/>
              </w:rPr>
              <w:t>/</w:t>
            </w:r>
            <w:r w:rsidR="00991122">
              <w:t>impediment</w:t>
            </w:r>
            <w:r w:rsidR="00991122" w:rsidRPr="00991122">
              <w:rPr>
                <w:lang w:val="el-GR"/>
              </w:rPr>
              <w:t xml:space="preserve"> </w:t>
            </w:r>
            <w:r w:rsidR="00991122">
              <w:t>log</w:t>
            </w:r>
          </w:p>
          <w:p w14:paraId="604CDD0B" w14:textId="4D1D3F0C" w:rsidR="00BB5A7C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Διασφαλίζει ότι ανακαλύπτονται και επιλύονται ζητήματα που επηρεάζουν την ανάπτυξη</w:t>
            </w:r>
            <w:r w:rsidR="00BB5A7C" w:rsidRPr="005943F5">
              <w:rPr>
                <w:lang w:val="el-GR"/>
              </w:rPr>
              <w:t xml:space="preserve"> </w:t>
            </w:r>
          </w:p>
        </w:tc>
      </w:tr>
    </w:tbl>
    <w:p w14:paraId="18034CA4" w14:textId="474DA43C" w:rsidR="00BB5A7C" w:rsidRDefault="00BB5A7C" w:rsidP="00BB5A7C">
      <w:pPr>
        <w:pStyle w:val="Caption"/>
        <w:jc w:val="center"/>
      </w:pPr>
      <w:bookmarkStart w:id="128" w:name="_Toc100671517"/>
      <w:bookmarkStart w:id="129" w:name="_Toc100748511"/>
      <w:bookmarkStart w:id="130" w:name="_Toc101002883"/>
      <w:r>
        <w:t xml:space="preserve">Table </w:t>
      </w:r>
      <w:r w:rsidR="00423596">
        <w:fldChar w:fldCharType="begin"/>
      </w:r>
      <w:r w:rsidR="00423596">
        <w:instrText xml:space="preserve"> SEQ Table \* ARABIC </w:instrText>
      </w:r>
      <w:r w:rsidR="00423596">
        <w:fldChar w:fldCharType="separate"/>
      </w:r>
      <w:r w:rsidR="00B34DC3">
        <w:rPr>
          <w:noProof/>
        </w:rPr>
        <w:t>3</w:t>
      </w:r>
      <w:r w:rsidR="00423596">
        <w:rPr>
          <w:noProof/>
        </w:rPr>
        <w:fldChar w:fldCharType="end"/>
      </w:r>
      <w:r>
        <w:t xml:space="preserve"> </w:t>
      </w:r>
      <w:r w:rsidRPr="00772EF0">
        <w:t>Scrum Master</w:t>
      </w:r>
      <w:bookmarkEnd w:id="128"/>
      <w:bookmarkEnd w:id="129"/>
      <w:bookmarkEnd w:id="130"/>
    </w:p>
    <w:p w14:paraId="16F42E25" w14:textId="65645F2A" w:rsidR="00BB5A7C" w:rsidRDefault="00BB5A7C" w:rsidP="00A207E7">
      <w:pPr>
        <w:pStyle w:val="Heading3Custom"/>
        <w:numPr>
          <w:ilvl w:val="2"/>
          <w:numId w:val="14"/>
        </w:numPr>
        <w:ind w:left="1080"/>
        <w:rPr>
          <w:rFonts w:asciiTheme="minorHAnsi" w:hAnsiTheme="minorHAnsi" w:cstheme="minorHAnsi"/>
        </w:rPr>
      </w:pPr>
      <w:bookmarkStart w:id="131" w:name="_Toc103260770"/>
      <w:r>
        <w:rPr>
          <w:rFonts w:asciiTheme="minorHAnsi" w:hAnsiTheme="minorHAnsi" w:cstheme="minorHAnsi"/>
        </w:rPr>
        <w:t>Scrum Team Members</w:t>
      </w:r>
      <w:bookmarkEnd w:id="131"/>
    </w:p>
    <w:tbl>
      <w:tblPr>
        <w:tblStyle w:val="TableStyle1"/>
        <w:tblW w:w="5000" w:type="pct"/>
        <w:jc w:val="center"/>
        <w:tblLook w:val="04A0" w:firstRow="1" w:lastRow="0" w:firstColumn="1" w:lastColumn="0" w:noHBand="0" w:noVBand="1"/>
      </w:tblPr>
      <w:tblGrid>
        <w:gridCol w:w="3859"/>
        <w:gridCol w:w="6211"/>
      </w:tblGrid>
      <w:tr w:rsidR="00BB5A7C" w14:paraId="13A5B3D9" w14:textId="77777777" w:rsidTr="00BB5A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916" w:type="pct"/>
          </w:tcPr>
          <w:p w14:paraId="63208E76" w14:textId="77777777" w:rsidR="00BB5A7C" w:rsidRDefault="00BB5A7C" w:rsidP="00E20447">
            <w:r>
              <w:t>Member</w:t>
            </w:r>
          </w:p>
        </w:tc>
        <w:tc>
          <w:tcPr>
            <w:tcW w:w="3084" w:type="pct"/>
          </w:tcPr>
          <w:p w14:paraId="73063FBF" w14:textId="77777777" w:rsidR="00BB5A7C" w:rsidRDefault="00BB5A7C" w:rsidP="00E20447">
            <w:r>
              <w:t>Responsibilities</w:t>
            </w:r>
          </w:p>
        </w:tc>
      </w:tr>
      <w:tr w:rsidR="00BB5A7C" w:rsidRPr="006E6C77" w14:paraId="6F524964" w14:textId="77777777" w:rsidTr="00BB5A7C">
        <w:trPr>
          <w:jc w:val="center"/>
        </w:trPr>
        <w:tc>
          <w:tcPr>
            <w:tcW w:w="1916" w:type="pct"/>
          </w:tcPr>
          <w:p w14:paraId="56F1466D" w14:textId="574BEA25" w:rsidR="00E618DC" w:rsidRPr="00E618DC" w:rsidRDefault="00BB5A7C" w:rsidP="00E20447">
            <w:r>
              <w:t>Michail Markou</w:t>
            </w:r>
          </w:p>
        </w:tc>
        <w:tc>
          <w:tcPr>
            <w:tcW w:w="3084" w:type="pct"/>
          </w:tcPr>
          <w:p w14:paraId="6C0B36CB" w14:textId="77777777" w:rsidR="00D14467" w:rsidRPr="00D14467" w:rsidRDefault="00D14467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  <w:rPr>
                <w:lang w:val="el-GR"/>
              </w:rPr>
            </w:pPr>
            <w:r>
              <w:t>Supervisor &amp; Senior Programmer</w:t>
            </w:r>
          </w:p>
          <w:p w14:paraId="1DD6EBD0" w14:textId="28F60C7A" w:rsidR="00BB5A7C" w:rsidRPr="00991122" w:rsidRDefault="00D14467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  <w:rPr>
                <w:lang w:val="el-GR"/>
              </w:rPr>
            </w:pPr>
            <w:r>
              <w:t>Documentation Writer &amp; Reviewer</w:t>
            </w:r>
            <w:r w:rsidR="00BB5A7C" w:rsidRPr="00991122">
              <w:rPr>
                <w:lang w:val="el-GR"/>
              </w:rPr>
              <w:t xml:space="preserve"> </w:t>
            </w:r>
          </w:p>
        </w:tc>
      </w:tr>
      <w:tr w:rsidR="00D14467" w:rsidRPr="006E6C77" w14:paraId="4BD00848" w14:textId="77777777" w:rsidTr="00BB5A7C">
        <w:trPr>
          <w:jc w:val="center"/>
        </w:trPr>
        <w:tc>
          <w:tcPr>
            <w:tcW w:w="1916" w:type="pct"/>
          </w:tcPr>
          <w:p w14:paraId="0D30EFBA" w14:textId="34D0D382" w:rsidR="00D14467" w:rsidRDefault="00D14467" w:rsidP="00E20447">
            <w:r>
              <w:t>John Chaidos</w:t>
            </w:r>
          </w:p>
        </w:tc>
        <w:tc>
          <w:tcPr>
            <w:tcW w:w="3084" w:type="pct"/>
          </w:tcPr>
          <w:p w14:paraId="29696838" w14:textId="7FE7F9BB" w:rsidR="00D14467" w:rsidRDefault="00BC784B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</w:pPr>
            <w:r>
              <w:t xml:space="preserve">Junior </w:t>
            </w:r>
            <w:r w:rsidR="00D14467">
              <w:t>Programmer</w:t>
            </w:r>
          </w:p>
        </w:tc>
      </w:tr>
      <w:tr w:rsidR="00D14467" w:rsidRPr="006E6C77" w14:paraId="098206D7" w14:textId="77777777" w:rsidTr="00BB5A7C">
        <w:trPr>
          <w:jc w:val="center"/>
        </w:trPr>
        <w:tc>
          <w:tcPr>
            <w:tcW w:w="1916" w:type="pct"/>
          </w:tcPr>
          <w:p w14:paraId="0230B143" w14:textId="21DB953C" w:rsidR="00D14467" w:rsidRDefault="00D14467" w:rsidP="00E20447">
            <w:r>
              <w:t>Manios Athanasios</w:t>
            </w:r>
          </w:p>
        </w:tc>
        <w:tc>
          <w:tcPr>
            <w:tcW w:w="3084" w:type="pct"/>
          </w:tcPr>
          <w:p w14:paraId="210CF790" w14:textId="337BA680" w:rsidR="00D14467" w:rsidRDefault="00D14467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</w:pPr>
            <w:r>
              <w:t>Documentation Writer &amp; Reviewer</w:t>
            </w:r>
          </w:p>
        </w:tc>
      </w:tr>
      <w:tr w:rsidR="00D14467" w:rsidRPr="006E6C77" w14:paraId="37C822D9" w14:textId="77777777" w:rsidTr="00BB5A7C">
        <w:trPr>
          <w:jc w:val="center"/>
        </w:trPr>
        <w:tc>
          <w:tcPr>
            <w:tcW w:w="1916" w:type="pct"/>
          </w:tcPr>
          <w:p w14:paraId="6B49CB61" w14:textId="32EC7135" w:rsidR="00D14467" w:rsidRDefault="00D14467" w:rsidP="00E20447">
            <w:r>
              <w:t>Alantzopoulos</w:t>
            </w:r>
          </w:p>
        </w:tc>
        <w:tc>
          <w:tcPr>
            <w:tcW w:w="3084" w:type="pct"/>
          </w:tcPr>
          <w:p w14:paraId="090C4BE4" w14:textId="247A7F27" w:rsidR="00D14467" w:rsidRDefault="00D14467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</w:pPr>
            <w:r>
              <w:t>Documentation Writer</w:t>
            </w:r>
          </w:p>
        </w:tc>
      </w:tr>
    </w:tbl>
    <w:p w14:paraId="56A3C099" w14:textId="0B5B5DE6" w:rsidR="00BB5A7C" w:rsidRPr="00BB5A7C" w:rsidRDefault="00BB5A7C" w:rsidP="00BB5A7C">
      <w:pPr>
        <w:pStyle w:val="Caption"/>
        <w:jc w:val="center"/>
      </w:pPr>
      <w:bookmarkStart w:id="132" w:name="_Toc100671518"/>
      <w:bookmarkStart w:id="133" w:name="_Toc100748512"/>
      <w:bookmarkStart w:id="134" w:name="_Toc101002884"/>
      <w:r>
        <w:t xml:space="preserve">Table </w:t>
      </w:r>
      <w:r w:rsidR="00423596">
        <w:fldChar w:fldCharType="begin"/>
      </w:r>
      <w:r w:rsidR="00423596">
        <w:instrText xml:space="preserve"> SEQ Table \* ARABIC </w:instrText>
      </w:r>
      <w:r w:rsidR="00423596">
        <w:fldChar w:fldCharType="separate"/>
      </w:r>
      <w:r w:rsidR="00B34DC3">
        <w:rPr>
          <w:noProof/>
        </w:rPr>
        <w:t>4</w:t>
      </w:r>
      <w:r w:rsidR="00423596">
        <w:rPr>
          <w:noProof/>
        </w:rPr>
        <w:fldChar w:fldCharType="end"/>
      </w:r>
      <w:r>
        <w:t xml:space="preserve"> Scrum Team Members</w:t>
      </w:r>
      <w:bookmarkEnd w:id="132"/>
      <w:bookmarkEnd w:id="133"/>
      <w:bookmarkEnd w:id="134"/>
    </w:p>
    <w:p w14:paraId="06AB7F03" w14:textId="4E644C68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135" w:name="_Toc73208093"/>
      <w:bookmarkStart w:id="136" w:name="_Toc103260771"/>
      <w:r>
        <w:t>Project Initiation</w:t>
      </w:r>
      <w:bookmarkEnd w:id="135"/>
      <w:bookmarkEnd w:id="136"/>
    </w:p>
    <w:p w14:paraId="78D3FE34" w14:textId="6500559B" w:rsidR="00D113F6" w:rsidRPr="00D113F6" w:rsidRDefault="00D113F6" w:rsidP="00A207E7">
      <w:pPr>
        <w:pStyle w:val="Heading3Custom"/>
        <w:numPr>
          <w:ilvl w:val="2"/>
          <w:numId w:val="14"/>
        </w:numPr>
      </w:pPr>
      <w:bookmarkStart w:id="137" w:name="_Toc103260772"/>
      <w:r>
        <w:lastRenderedPageBreak/>
        <w:t>Project Charter</w:t>
      </w:r>
      <w:bookmarkEnd w:id="137"/>
    </w:p>
    <w:p w14:paraId="71F7AA83" w14:textId="7C1DFA39" w:rsidR="004D4D68" w:rsidRDefault="004D4D68" w:rsidP="00A207E7">
      <w:pPr>
        <w:pStyle w:val="Heading3Custom"/>
        <w:numPr>
          <w:ilvl w:val="3"/>
          <w:numId w:val="14"/>
        </w:numPr>
      </w:pPr>
      <w:bookmarkStart w:id="138" w:name="_Toc72671164"/>
      <w:bookmarkStart w:id="139" w:name="_Toc103260773"/>
      <w:r>
        <w:t>Project Vision</w:t>
      </w:r>
      <w:bookmarkEnd w:id="138"/>
      <w:bookmarkEnd w:id="139"/>
    </w:p>
    <w:p w14:paraId="6452D8CB" w14:textId="0E5F0D0D" w:rsidR="00E74D0E" w:rsidRDefault="004D4D68" w:rsidP="004D4D68">
      <w:pPr>
        <w:ind w:left="360"/>
      </w:pPr>
      <w:r>
        <w:rPr>
          <w:lang w:val="el-GR"/>
        </w:rPr>
        <w:t xml:space="preserve">Σύστημα για χρήση ανίχνευσης καταγραφής κρουσμάτων καθώς και στατιστικής ανάλυσης των δεδομένων για </w:t>
      </w:r>
      <w:r w:rsidR="00FA1779">
        <w:rPr>
          <w:lang w:val="el-GR"/>
        </w:rPr>
        <w:t>έρευνες αλλά και πορεία κρατικής υγείας</w:t>
      </w:r>
      <w:r>
        <w:rPr>
          <w:lang w:val="el-GR"/>
        </w:rPr>
        <w:t>.</w:t>
      </w:r>
      <w:r w:rsidR="0003010A">
        <w:rPr>
          <w:lang w:val="el-GR"/>
        </w:rPr>
        <w:t xml:space="preserve"> Με ευκολία χρήσεις από </w:t>
      </w:r>
      <w:r w:rsidR="0003010A">
        <w:t>mobile devices.</w:t>
      </w:r>
    </w:p>
    <w:p w14:paraId="62FDA432" w14:textId="3B3CC5F8" w:rsidR="00D113F6" w:rsidRDefault="00D113F6" w:rsidP="00A207E7">
      <w:pPr>
        <w:pStyle w:val="Heading3Custom"/>
        <w:numPr>
          <w:ilvl w:val="3"/>
          <w:numId w:val="14"/>
        </w:numPr>
      </w:pPr>
      <w:bookmarkStart w:id="140" w:name="_Toc103260774"/>
      <w:r>
        <w:t>Project Mission</w:t>
      </w:r>
      <w:bookmarkEnd w:id="140"/>
    </w:p>
    <w:p w14:paraId="258399F4" w14:textId="43BA2C8F" w:rsidR="00D113F6" w:rsidRDefault="00D113F6" w:rsidP="00D113F6">
      <w:pPr>
        <w:ind w:left="360"/>
      </w:pPr>
      <w:r>
        <w:rPr>
          <w:lang w:val="el-GR"/>
        </w:rPr>
        <w:t>Διευκόλυνση καταγραφής κρουσμάτων και σύγκριση παλιών με νέων καθώς και στατιστική πορεία της χώρας. Ταυτόχρονη</w:t>
      </w:r>
      <w:r w:rsidRPr="00B34DC3">
        <w:t xml:space="preserve"> </w:t>
      </w:r>
      <w:r>
        <w:rPr>
          <w:lang w:val="el-GR"/>
        </w:rPr>
        <w:t>διευκόλυνση</w:t>
      </w:r>
      <w:r w:rsidRPr="00B34DC3">
        <w:t xml:space="preserve"> </w:t>
      </w:r>
      <w:r>
        <w:rPr>
          <w:lang w:val="el-GR"/>
        </w:rPr>
        <w:t>με</w:t>
      </w:r>
      <w:r w:rsidRPr="00B34DC3">
        <w:t xml:space="preserve"> </w:t>
      </w:r>
      <w:r>
        <w:t>on</w:t>
      </w:r>
      <w:r w:rsidRPr="00B34DC3">
        <w:t>-</w:t>
      </w:r>
      <w:r>
        <w:t>demand</w:t>
      </w:r>
      <w:r w:rsidRPr="00B34DC3">
        <w:t xml:space="preserve"> </w:t>
      </w:r>
      <w:r>
        <w:t>Patient</w:t>
      </w:r>
      <w:r w:rsidRPr="00B34DC3">
        <w:t xml:space="preserve"> </w:t>
      </w:r>
      <w:r>
        <w:t>Registry</w:t>
      </w:r>
      <w:r w:rsidRPr="00B34DC3">
        <w:t xml:space="preserve"> </w:t>
      </w:r>
      <w:r>
        <w:rPr>
          <w:lang w:val="el-GR"/>
        </w:rPr>
        <w:t>μέσο</w:t>
      </w:r>
      <w:r w:rsidRPr="00B34DC3">
        <w:t xml:space="preserve"> </w:t>
      </w:r>
      <w:r>
        <w:rPr>
          <w:lang w:val="el-GR"/>
        </w:rPr>
        <w:t>κινητού</w:t>
      </w:r>
      <w:r w:rsidRPr="00B34DC3">
        <w:t xml:space="preserve">. </w:t>
      </w:r>
      <w:r>
        <w:t>Stay up-to-date.</w:t>
      </w:r>
    </w:p>
    <w:p w14:paraId="584C3A6C" w14:textId="6502B60A" w:rsidR="00D93761" w:rsidRDefault="00D93761" w:rsidP="00A207E7">
      <w:pPr>
        <w:pStyle w:val="Heading3Custom"/>
        <w:numPr>
          <w:ilvl w:val="3"/>
          <w:numId w:val="14"/>
        </w:numPr>
      </w:pPr>
      <w:bookmarkStart w:id="141" w:name="_Toc103260775"/>
      <w:r>
        <w:t>Project Success Criteria</w:t>
      </w:r>
      <w:bookmarkEnd w:id="141"/>
    </w:p>
    <w:p w14:paraId="340E87E2" w14:textId="338EAD6D" w:rsidR="00D93761" w:rsidRDefault="007F4328" w:rsidP="007F4328">
      <w:pPr>
        <w:pStyle w:val="ListParagraph"/>
        <w:numPr>
          <w:ilvl w:val="0"/>
          <w:numId w:val="34"/>
        </w:numPr>
        <w:rPr>
          <w:lang w:val="el-GR"/>
        </w:rPr>
      </w:pPr>
      <w:r>
        <w:rPr>
          <w:lang w:val="el-GR"/>
        </w:rPr>
        <w:t xml:space="preserve">Έγκυρη καταγραφή κρουσμάτων και </w:t>
      </w:r>
      <w:r>
        <w:t>real</w:t>
      </w:r>
      <w:r w:rsidRPr="007F4328">
        <w:rPr>
          <w:lang w:val="el-GR"/>
        </w:rPr>
        <w:t>-</w:t>
      </w:r>
      <w:r>
        <w:t>time</w:t>
      </w:r>
      <w:r w:rsidRPr="007F4328">
        <w:rPr>
          <w:lang w:val="el-GR"/>
        </w:rPr>
        <w:t xml:space="preserve"> </w:t>
      </w:r>
      <w:r>
        <w:t>update</w:t>
      </w:r>
      <w:r w:rsidRPr="007F4328">
        <w:rPr>
          <w:lang w:val="el-GR"/>
        </w:rPr>
        <w:t xml:space="preserve"> </w:t>
      </w:r>
      <w:r>
        <w:rPr>
          <w:lang w:val="el-GR"/>
        </w:rPr>
        <w:t>κατάστασης</w:t>
      </w:r>
    </w:p>
    <w:p w14:paraId="039FF33C" w14:textId="4578B1F5" w:rsidR="007F4328" w:rsidRDefault="007F4328" w:rsidP="007F4328">
      <w:pPr>
        <w:pStyle w:val="ListParagraph"/>
        <w:numPr>
          <w:ilvl w:val="0"/>
          <w:numId w:val="34"/>
        </w:numPr>
        <w:rPr>
          <w:lang w:val="el-GR"/>
        </w:rPr>
      </w:pPr>
      <w:r>
        <w:rPr>
          <w:lang w:val="el-GR"/>
        </w:rPr>
        <w:t>Στατιστική ανάλυση πορείας δεδομένων και πρόληψης ιογενών περιοχών</w:t>
      </w:r>
    </w:p>
    <w:p w14:paraId="424FEAF5" w14:textId="034457C6" w:rsidR="007F4328" w:rsidRDefault="007F4328" w:rsidP="007F4328">
      <w:pPr>
        <w:pStyle w:val="ListParagraph"/>
        <w:numPr>
          <w:ilvl w:val="0"/>
          <w:numId w:val="34"/>
        </w:numPr>
        <w:rPr>
          <w:lang w:val="el-GR"/>
        </w:rPr>
      </w:pPr>
      <w:r>
        <w:rPr>
          <w:lang w:val="el-GR"/>
        </w:rPr>
        <w:t>Μείωση των κρουσμάτων με καθοδήγηση</w:t>
      </w:r>
      <w:r w:rsidR="00CD24C3">
        <w:rPr>
          <w:lang w:val="el-GR"/>
        </w:rPr>
        <w:t xml:space="preserve"> ασθενών και μη.</w:t>
      </w:r>
    </w:p>
    <w:p w14:paraId="6FE7FF7F" w14:textId="2A1E16BC" w:rsidR="00DB4CFE" w:rsidRDefault="00DB4CFE" w:rsidP="00A207E7">
      <w:pPr>
        <w:pStyle w:val="Heading3Custom"/>
        <w:numPr>
          <w:ilvl w:val="2"/>
          <w:numId w:val="14"/>
        </w:numPr>
        <w:ind w:left="1080"/>
      </w:pPr>
      <w:bookmarkStart w:id="142" w:name="_Toc103260776"/>
      <w:r>
        <w:t>Use Case Diagram</w:t>
      </w:r>
      <w:r w:rsidR="00886831">
        <w:rPr>
          <w:lang w:val="el-GR"/>
        </w:rPr>
        <w:t xml:space="preserve"> &amp; </w:t>
      </w:r>
      <w:r w:rsidR="00886831">
        <w:t>Report</w:t>
      </w:r>
      <w:bookmarkEnd w:id="142"/>
    </w:p>
    <w:p w14:paraId="66ACCFE8" w14:textId="6B8CBDF3" w:rsidR="00871C81" w:rsidRPr="004F6663" w:rsidRDefault="004F6663" w:rsidP="004F6663">
      <w:pPr>
        <w:rPr>
          <w:lang w:val="el-GR"/>
        </w:rPr>
      </w:pPr>
      <w:r>
        <w:t>(</w:t>
      </w:r>
      <w:r>
        <w:rPr>
          <w:lang w:val="el-GR"/>
        </w:rPr>
        <w:t xml:space="preserve">βλ. </w:t>
      </w:r>
      <w:r>
        <w:rPr>
          <w:lang w:val="el-GR"/>
        </w:rPr>
        <w:fldChar w:fldCharType="begin"/>
      </w:r>
      <w:r>
        <w:rPr>
          <w:lang w:val="el-GR"/>
        </w:rPr>
        <w:instrText xml:space="preserve"> REF _Ref100688966 \h </w:instrText>
      </w:r>
      <w:r>
        <w:rPr>
          <w:lang w:val="el-GR"/>
        </w:rPr>
      </w:r>
      <w:r>
        <w:rPr>
          <w:lang w:val="el-GR"/>
        </w:rPr>
        <w:fldChar w:fldCharType="separate"/>
      </w:r>
      <w:r>
        <w:t xml:space="preserve">Figure </w:t>
      </w:r>
      <w:r>
        <w:rPr>
          <w:noProof/>
        </w:rPr>
        <w:t>5</w:t>
      </w:r>
      <w:r>
        <w:rPr>
          <w:lang w:val="el-GR"/>
        </w:rPr>
        <w:fldChar w:fldCharType="end"/>
      </w:r>
      <w:r>
        <w:rPr>
          <w:lang w:val="el-GR"/>
        </w:rPr>
        <w:t>)</w:t>
      </w:r>
    </w:p>
    <w:p w14:paraId="77B256A5" w14:textId="0EB0F3BE" w:rsidR="00871C81" w:rsidRDefault="00871C81" w:rsidP="00A207E7">
      <w:pPr>
        <w:pStyle w:val="Heading3Custom"/>
        <w:numPr>
          <w:ilvl w:val="2"/>
          <w:numId w:val="14"/>
        </w:numPr>
        <w:ind w:left="1080"/>
      </w:pPr>
      <w:bookmarkStart w:id="143" w:name="_Toc103260777"/>
      <w:r>
        <w:t>Prioritized Use Cases</w:t>
      </w:r>
      <w:bookmarkEnd w:id="143"/>
    </w:p>
    <w:tbl>
      <w:tblPr>
        <w:tblStyle w:val="TableStyle1"/>
        <w:tblW w:w="5000" w:type="pct"/>
        <w:jc w:val="center"/>
        <w:tblLook w:val="04A0" w:firstRow="1" w:lastRow="0" w:firstColumn="1" w:lastColumn="0" w:noHBand="0" w:noVBand="1"/>
      </w:tblPr>
      <w:tblGrid>
        <w:gridCol w:w="2030"/>
        <w:gridCol w:w="2040"/>
        <w:gridCol w:w="1974"/>
        <w:gridCol w:w="2002"/>
        <w:gridCol w:w="2024"/>
      </w:tblGrid>
      <w:tr w:rsidR="00886831" w:rsidRPr="00886831" w14:paraId="4158330B" w14:textId="5F6DCE5A" w:rsidTr="008868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008" w:type="pct"/>
          </w:tcPr>
          <w:p w14:paraId="39FF9839" w14:textId="5FDA65AB" w:rsidR="00886831" w:rsidRPr="00886831" w:rsidRDefault="00886831" w:rsidP="00886831">
            <w:pPr>
              <w:rPr>
                <w:szCs w:val="24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Name</w:t>
            </w:r>
          </w:p>
        </w:tc>
        <w:tc>
          <w:tcPr>
            <w:tcW w:w="1013" w:type="pct"/>
          </w:tcPr>
          <w:p w14:paraId="1D7F8D30" w14:textId="0B596C71" w:rsidR="00886831" w:rsidRPr="00886831" w:rsidRDefault="00886831" w:rsidP="00886831">
            <w:pPr>
              <w:rPr>
                <w:szCs w:val="24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Description</w:t>
            </w:r>
          </w:p>
        </w:tc>
        <w:tc>
          <w:tcPr>
            <w:tcW w:w="980" w:type="pct"/>
          </w:tcPr>
          <w:p w14:paraId="58D59FF5" w14:textId="00A1F516" w:rsidR="00886831" w:rsidRPr="00886831" w:rsidRDefault="00886831" w:rsidP="00886831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Priority</w:t>
            </w:r>
          </w:p>
        </w:tc>
        <w:tc>
          <w:tcPr>
            <w:tcW w:w="994" w:type="pct"/>
          </w:tcPr>
          <w:p w14:paraId="6898165C" w14:textId="6043EBC9" w:rsidR="00886831" w:rsidRPr="00886831" w:rsidRDefault="00886831" w:rsidP="00886831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Size</w:t>
            </w:r>
          </w:p>
        </w:tc>
        <w:tc>
          <w:tcPr>
            <w:tcW w:w="1005" w:type="pct"/>
          </w:tcPr>
          <w:p w14:paraId="12923946" w14:textId="28B970F6" w:rsidR="00886831" w:rsidRPr="00886831" w:rsidRDefault="00886831" w:rsidP="00886831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Complexity</w:t>
            </w:r>
          </w:p>
        </w:tc>
      </w:tr>
      <w:tr w:rsidR="00886831" w:rsidRPr="00886831" w14:paraId="54CF57CC" w14:textId="0EABFF76" w:rsidTr="00886831">
        <w:trPr>
          <w:jc w:val="center"/>
        </w:trPr>
        <w:tc>
          <w:tcPr>
            <w:tcW w:w="1008" w:type="pct"/>
          </w:tcPr>
          <w:p w14:paraId="6FAB0735" w14:textId="4E385231" w:rsidR="00886831" w:rsidRPr="00886831" w:rsidRDefault="00886831" w:rsidP="00886831">
            <w:pPr>
              <w:rPr>
                <w:szCs w:val="24"/>
              </w:rPr>
            </w:pPr>
            <w:r w:rsidRPr="00886831">
              <w:rPr>
                <w:color w:val="auto"/>
                <w:szCs w:val="24"/>
                <w:lang w:val="en"/>
              </w:rPr>
              <w:t>Dashboard</w:t>
            </w:r>
          </w:p>
        </w:tc>
        <w:tc>
          <w:tcPr>
            <w:tcW w:w="1013" w:type="pct"/>
          </w:tcPr>
          <w:p w14:paraId="0203548D" w14:textId="4E1585CF" w:rsidR="00886831" w:rsidRPr="00B705B9" w:rsidRDefault="00B705B9" w:rsidP="00B705B9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Κεντρικό μενού ελέγχου ενεργειών</w:t>
            </w:r>
          </w:p>
        </w:tc>
        <w:tc>
          <w:tcPr>
            <w:tcW w:w="980" w:type="pct"/>
          </w:tcPr>
          <w:p w14:paraId="70F5BCC1" w14:textId="61B6102B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3AD6AAEA" w14:textId="209730D1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Medium</w:t>
            </w:r>
          </w:p>
        </w:tc>
        <w:tc>
          <w:tcPr>
            <w:tcW w:w="1005" w:type="pct"/>
          </w:tcPr>
          <w:p w14:paraId="7773FADA" w14:textId="63388AAE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Medium</w:t>
            </w:r>
          </w:p>
        </w:tc>
      </w:tr>
      <w:tr w:rsidR="00886831" w:rsidRPr="00886831" w14:paraId="49542D01" w14:textId="376B64BF" w:rsidTr="00886831">
        <w:trPr>
          <w:jc w:val="center"/>
        </w:trPr>
        <w:tc>
          <w:tcPr>
            <w:tcW w:w="1008" w:type="pct"/>
          </w:tcPr>
          <w:p w14:paraId="2ED98831" w14:textId="5CCC3EB1" w:rsidR="00886831" w:rsidRPr="00886831" w:rsidRDefault="00886831" w:rsidP="00886831">
            <w:pPr>
              <w:rPr>
                <w:color w:val="auto"/>
                <w:szCs w:val="24"/>
                <w:lang w:val="en"/>
              </w:rPr>
            </w:pPr>
            <w:r w:rsidRPr="00886831">
              <w:rPr>
                <w:color w:val="auto"/>
                <w:szCs w:val="24"/>
                <w:lang w:val="en"/>
              </w:rPr>
              <w:t>User Registration</w:t>
            </w:r>
          </w:p>
        </w:tc>
        <w:tc>
          <w:tcPr>
            <w:tcW w:w="1013" w:type="pct"/>
          </w:tcPr>
          <w:p w14:paraId="6A4A8EC6" w14:textId="6B79526E" w:rsidR="00886831" w:rsidRPr="00B705B9" w:rsidRDefault="00B705B9" w:rsidP="00886831">
            <w:pPr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Προσθήκη χρήστη στο σύστημα</w:t>
            </w:r>
          </w:p>
        </w:tc>
        <w:tc>
          <w:tcPr>
            <w:tcW w:w="980" w:type="pct"/>
          </w:tcPr>
          <w:p w14:paraId="13858843" w14:textId="228DF833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1DF9E003" w14:textId="3B778595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Large</w:t>
            </w:r>
          </w:p>
        </w:tc>
        <w:tc>
          <w:tcPr>
            <w:tcW w:w="1005" w:type="pct"/>
          </w:tcPr>
          <w:p w14:paraId="2E04CE6D" w14:textId="734C82C9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High</w:t>
            </w:r>
          </w:p>
        </w:tc>
      </w:tr>
      <w:tr w:rsidR="00886831" w:rsidRPr="00886831" w14:paraId="756472DD" w14:textId="096FF9AD" w:rsidTr="00886831">
        <w:trPr>
          <w:jc w:val="center"/>
        </w:trPr>
        <w:tc>
          <w:tcPr>
            <w:tcW w:w="1008" w:type="pct"/>
          </w:tcPr>
          <w:p w14:paraId="1072BD16" w14:textId="61B06E17" w:rsidR="00886831" w:rsidRPr="00886831" w:rsidRDefault="00886831" w:rsidP="00886831">
            <w:pPr>
              <w:rPr>
                <w:color w:val="auto"/>
                <w:szCs w:val="24"/>
                <w:lang w:val="en"/>
              </w:rPr>
            </w:pPr>
            <w:r w:rsidRPr="00886831">
              <w:rPr>
                <w:color w:val="auto"/>
                <w:szCs w:val="24"/>
                <w:lang w:val="en"/>
              </w:rPr>
              <w:t>Login</w:t>
            </w:r>
          </w:p>
        </w:tc>
        <w:tc>
          <w:tcPr>
            <w:tcW w:w="1013" w:type="pct"/>
          </w:tcPr>
          <w:p w14:paraId="1CCCBC67" w14:textId="1AAAD4A8" w:rsidR="00886831" w:rsidRPr="00B705B9" w:rsidRDefault="00B705B9" w:rsidP="00B705B9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Σύνδεση χρήστη στο σύστημα</w:t>
            </w:r>
          </w:p>
        </w:tc>
        <w:tc>
          <w:tcPr>
            <w:tcW w:w="980" w:type="pct"/>
          </w:tcPr>
          <w:p w14:paraId="343DEEC7" w14:textId="487C50A8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09B8F0D6" w14:textId="642F10E0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Large</w:t>
            </w:r>
          </w:p>
        </w:tc>
        <w:tc>
          <w:tcPr>
            <w:tcW w:w="1005" w:type="pct"/>
          </w:tcPr>
          <w:p w14:paraId="27CA1FAA" w14:textId="7CA74507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Medium</w:t>
            </w:r>
          </w:p>
        </w:tc>
      </w:tr>
      <w:tr w:rsidR="00886831" w:rsidRPr="00886831" w14:paraId="4BF2CEC8" w14:textId="102D90FB" w:rsidTr="00886831">
        <w:trPr>
          <w:jc w:val="center"/>
        </w:trPr>
        <w:tc>
          <w:tcPr>
            <w:tcW w:w="1008" w:type="pct"/>
          </w:tcPr>
          <w:p w14:paraId="640FB164" w14:textId="38100DB6" w:rsidR="00886831" w:rsidRPr="00886831" w:rsidRDefault="00886831" w:rsidP="00886831">
            <w:pPr>
              <w:rPr>
                <w:color w:val="auto"/>
                <w:szCs w:val="24"/>
                <w:lang w:val="en"/>
              </w:rPr>
            </w:pPr>
            <w:r w:rsidRPr="00886831">
              <w:rPr>
                <w:color w:val="auto"/>
                <w:szCs w:val="24"/>
                <w:lang w:val="en"/>
              </w:rPr>
              <w:t>Analytics/statistics Visualization</w:t>
            </w:r>
          </w:p>
        </w:tc>
        <w:tc>
          <w:tcPr>
            <w:tcW w:w="1013" w:type="pct"/>
          </w:tcPr>
          <w:p w14:paraId="491529D6" w14:textId="2AF742F8" w:rsidR="00886831" w:rsidRPr="00B705B9" w:rsidRDefault="00B705B9" w:rsidP="00B705B9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Γραφική αναπαράσταση πληροφοριών και απόκτηση γνώσεις</w:t>
            </w:r>
          </w:p>
        </w:tc>
        <w:tc>
          <w:tcPr>
            <w:tcW w:w="980" w:type="pct"/>
          </w:tcPr>
          <w:p w14:paraId="1F5359CF" w14:textId="5AEAD5CF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Should</w:t>
            </w:r>
          </w:p>
        </w:tc>
        <w:tc>
          <w:tcPr>
            <w:tcW w:w="994" w:type="pct"/>
          </w:tcPr>
          <w:p w14:paraId="5DE3B585" w14:textId="7E19461B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Very Large</w:t>
            </w:r>
          </w:p>
        </w:tc>
        <w:tc>
          <w:tcPr>
            <w:tcW w:w="1005" w:type="pct"/>
          </w:tcPr>
          <w:p w14:paraId="3F1FA6F4" w14:textId="2AA366D5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High</w:t>
            </w:r>
          </w:p>
        </w:tc>
      </w:tr>
      <w:tr w:rsidR="00886831" w:rsidRPr="00886831" w14:paraId="4F043531" w14:textId="3C54BA34" w:rsidTr="00886831">
        <w:trPr>
          <w:jc w:val="center"/>
        </w:trPr>
        <w:tc>
          <w:tcPr>
            <w:tcW w:w="1008" w:type="pct"/>
          </w:tcPr>
          <w:p w14:paraId="1C8731A5" w14:textId="09F3BEFC" w:rsidR="00886831" w:rsidRPr="00886831" w:rsidRDefault="00886831" w:rsidP="00886831">
            <w:pPr>
              <w:rPr>
                <w:color w:val="auto"/>
                <w:szCs w:val="24"/>
                <w:lang w:val="en"/>
              </w:rPr>
            </w:pPr>
            <w:r w:rsidRPr="00886831">
              <w:rPr>
                <w:color w:val="auto"/>
                <w:szCs w:val="24"/>
                <w:lang w:val="en"/>
              </w:rPr>
              <w:lastRenderedPageBreak/>
              <w:t>Update Information’s</w:t>
            </w:r>
          </w:p>
        </w:tc>
        <w:tc>
          <w:tcPr>
            <w:tcW w:w="1013" w:type="pct"/>
          </w:tcPr>
          <w:p w14:paraId="09885A7D" w14:textId="5979B033" w:rsidR="00886831" w:rsidRPr="00B705B9" w:rsidRDefault="00B705B9" w:rsidP="00B705B9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Ενημέρωση κατάστασης ασθενών</w:t>
            </w:r>
          </w:p>
        </w:tc>
        <w:tc>
          <w:tcPr>
            <w:tcW w:w="980" w:type="pct"/>
          </w:tcPr>
          <w:p w14:paraId="02613649" w14:textId="52198C17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3409EA36" w14:textId="39202BA4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Medium</w:t>
            </w:r>
          </w:p>
        </w:tc>
        <w:tc>
          <w:tcPr>
            <w:tcW w:w="1005" w:type="pct"/>
          </w:tcPr>
          <w:p w14:paraId="19783562" w14:textId="223711E4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Low</w:t>
            </w:r>
          </w:p>
        </w:tc>
      </w:tr>
    </w:tbl>
    <w:p w14:paraId="35836830" w14:textId="24F30705" w:rsidR="00871C81" w:rsidRDefault="00886831" w:rsidP="00886831">
      <w:pPr>
        <w:pStyle w:val="Caption"/>
        <w:jc w:val="center"/>
        <w:rPr>
          <w:noProof/>
        </w:rPr>
      </w:pPr>
      <w:bookmarkStart w:id="144" w:name="_Toc100748513"/>
      <w:bookmarkStart w:id="145" w:name="_Toc101002885"/>
      <w:r>
        <w:t xml:space="preserve">Table </w:t>
      </w:r>
      <w:r w:rsidR="00423596">
        <w:fldChar w:fldCharType="begin"/>
      </w:r>
      <w:r w:rsidR="00423596">
        <w:instrText xml:space="preserve"> SEQ Table \* ARABIC </w:instrText>
      </w:r>
      <w:r w:rsidR="00423596">
        <w:fldChar w:fldCharType="separate"/>
      </w:r>
      <w:r w:rsidR="00B34DC3">
        <w:rPr>
          <w:noProof/>
        </w:rPr>
        <w:t>5</w:t>
      </w:r>
      <w:r w:rsidR="00423596">
        <w:rPr>
          <w:noProof/>
        </w:rPr>
        <w:fldChar w:fldCharType="end"/>
      </w:r>
      <w:r>
        <w:rPr>
          <w:noProof/>
        </w:rPr>
        <w:t xml:space="preserve"> Prioritized Use Cases</w:t>
      </w:r>
      <w:bookmarkEnd w:id="144"/>
      <w:bookmarkEnd w:id="145"/>
    </w:p>
    <w:p w14:paraId="0235FCB8" w14:textId="637DBC14" w:rsidR="002507B6" w:rsidRDefault="002507B6" w:rsidP="00A207E7">
      <w:pPr>
        <w:pStyle w:val="Heading3Custom"/>
        <w:numPr>
          <w:ilvl w:val="2"/>
          <w:numId w:val="14"/>
        </w:numPr>
        <w:ind w:left="1080"/>
      </w:pPr>
      <w:bookmarkStart w:id="146" w:name="_Toc103260778"/>
      <w:r>
        <w:t>Epics</w:t>
      </w:r>
      <w:bookmarkEnd w:id="146"/>
    </w:p>
    <w:tbl>
      <w:tblPr>
        <w:tblStyle w:val="TableStyle1"/>
        <w:tblW w:w="5000" w:type="pct"/>
        <w:jc w:val="center"/>
        <w:tblLook w:val="04A0" w:firstRow="1" w:lastRow="0" w:firstColumn="1" w:lastColumn="0" w:noHBand="0" w:noVBand="1"/>
      </w:tblPr>
      <w:tblGrid>
        <w:gridCol w:w="2248"/>
        <w:gridCol w:w="3367"/>
        <w:gridCol w:w="2213"/>
        <w:gridCol w:w="2242"/>
      </w:tblGrid>
      <w:tr w:rsidR="00D4676E" w:rsidRPr="00886831" w14:paraId="55EECD5B" w14:textId="77777777" w:rsidTr="00D467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116" w:type="pct"/>
          </w:tcPr>
          <w:p w14:paraId="3F5CECBE" w14:textId="3F207047" w:rsidR="00D4676E" w:rsidRPr="00D4676E" w:rsidRDefault="00D4676E" w:rsidP="00D4676E">
            <w:pPr>
              <w:rPr>
                <w:szCs w:val="24"/>
              </w:rPr>
            </w:pPr>
            <w:r w:rsidRPr="00D4676E">
              <w:rPr>
                <w:b w:val="0"/>
                <w:bCs/>
                <w:color w:val="auto"/>
                <w:szCs w:val="24"/>
                <w:lang w:val="en"/>
              </w:rPr>
              <w:t>Name</w:t>
            </w:r>
          </w:p>
        </w:tc>
        <w:tc>
          <w:tcPr>
            <w:tcW w:w="1672" w:type="pct"/>
          </w:tcPr>
          <w:p w14:paraId="062FACC2" w14:textId="06CFC9A6" w:rsidR="00D4676E" w:rsidRPr="00D4676E" w:rsidRDefault="00D4676E" w:rsidP="00D4676E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D4676E">
              <w:rPr>
                <w:b w:val="0"/>
                <w:bCs/>
                <w:color w:val="auto"/>
                <w:szCs w:val="24"/>
                <w:lang w:val="en"/>
              </w:rPr>
              <w:t>Parent Use Case</w:t>
            </w:r>
          </w:p>
        </w:tc>
        <w:tc>
          <w:tcPr>
            <w:tcW w:w="1099" w:type="pct"/>
          </w:tcPr>
          <w:p w14:paraId="6E034A57" w14:textId="44B3F0BD" w:rsidR="00D4676E" w:rsidRPr="00D4676E" w:rsidRDefault="00D4676E" w:rsidP="00D4676E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D4676E">
              <w:rPr>
                <w:b w:val="0"/>
                <w:bCs/>
                <w:color w:val="auto"/>
                <w:szCs w:val="24"/>
                <w:lang w:val="en"/>
              </w:rPr>
              <w:t>Priority</w:t>
            </w:r>
          </w:p>
        </w:tc>
        <w:tc>
          <w:tcPr>
            <w:tcW w:w="1113" w:type="pct"/>
          </w:tcPr>
          <w:p w14:paraId="0F47F0D5" w14:textId="7147D2D2" w:rsidR="00D4676E" w:rsidRPr="00D4676E" w:rsidRDefault="00D4676E" w:rsidP="00D4676E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D4676E">
              <w:rPr>
                <w:b w:val="0"/>
                <w:bCs/>
                <w:color w:val="auto"/>
                <w:szCs w:val="24"/>
                <w:lang w:val="en"/>
              </w:rPr>
              <w:t>Risk</w:t>
            </w:r>
          </w:p>
        </w:tc>
      </w:tr>
      <w:tr w:rsidR="00D4676E" w:rsidRPr="00886831" w14:paraId="765F288A" w14:textId="77777777" w:rsidTr="00D4676E">
        <w:trPr>
          <w:jc w:val="center"/>
        </w:trPr>
        <w:tc>
          <w:tcPr>
            <w:tcW w:w="1116" w:type="pct"/>
          </w:tcPr>
          <w:p w14:paraId="4548FBD1" w14:textId="26F03967" w:rsidR="00D4676E" w:rsidRPr="00D4676E" w:rsidRDefault="00D4676E" w:rsidP="00F261B6">
            <w:pPr>
              <w:jc w:val="left"/>
              <w:rPr>
                <w:szCs w:val="24"/>
              </w:rPr>
            </w:pPr>
            <w:r w:rsidRPr="00D4676E">
              <w:rPr>
                <w:color w:val="auto"/>
                <w:szCs w:val="24"/>
                <w:lang w:val="en"/>
              </w:rPr>
              <w:t xml:space="preserve">Registered User add Patients in the </w:t>
            </w:r>
            <w:r w:rsidR="00121E30" w:rsidRPr="00D4676E">
              <w:rPr>
                <w:color w:val="auto"/>
                <w:szCs w:val="24"/>
                <w:lang w:val="en"/>
              </w:rPr>
              <w:t>Database</w:t>
            </w:r>
          </w:p>
        </w:tc>
        <w:tc>
          <w:tcPr>
            <w:tcW w:w="1672" w:type="pct"/>
          </w:tcPr>
          <w:p w14:paraId="15FD19D3" w14:textId="3CC8E91D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Add Patients</w:t>
            </w:r>
          </w:p>
        </w:tc>
        <w:tc>
          <w:tcPr>
            <w:tcW w:w="1099" w:type="pct"/>
          </w:tcPr>
          <w:p w14:paraId="29D4791D" w14:textId="6181DB71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1113" w:type="pct"/>
          </w:tcPr>
          <w:p w14:paraId="57370F9F" w14:textId="3856B4D3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Low</w:t>
            </w:r>
          </w:p>
        </w:tc>
      </w:tr>
      <w:tr w:rsidR="00D4676E" w:rsidRPr="00886831" w14:paraId="00C39B50" w14:textId="77777777" w:rsidTr="00D4676E">
        <w:trPr>
          <w:jc w:val="center"/>
        </w:trPr>
        <w:tc>
          <w:tcPr>
            <w:tcW w:w="1116" w:type="pct"/>
          </w:tcPr>
          <w:p w14:paraId="3BA337E9" w14:textId="1E25C9EC" w:rsidR="00D4676E" w:rsidRPr="00D4676E" w:rsidRDefault="00D4676E" w:rsidP="00F261B6">
            <w:pPr>
              <w:jc w:val="left"/>
              <w:rPr>
                <w:color w:val="auto"/>
                <w:szCs w:val="24"/>
                <w:lang w:val="en"/>
              </w:rPr>
            </w:pPr>
            <w:r w:rsidRPr="00D4676E">
              <w:rPr>
                <w:color w:val="auto"/>
                <w:szCs w:val="24"/>
                <w:lang w:val="en"/>
              </w:rPr>
              <w:t>Export analytics to User Interface</w:t>
            </w:r>
          </w:p>
        </w:tc>
        <w:tc>
          <w:tcPr>
            <w:tcW w:w="1672" w:type="pct"/>
          </w:tcPr>
          <w:p w14:paraId="6C086419" w14:textId="54B44891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Analytics/statistics Visualization</w:t>
            </w:r>
          </w:p>
        </w:tc>
        <w:tc>
          <w:tcPr>
            <w:tcW w:w="1099" w:type="pct"/>
          </w:tcPr>
          <w:p w14:paraId="18F50FB1" w14:textId="6C3FFB68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Should</w:t>
            </w:r>
          </w:p>
        </w:tc>
        <w:tc>
          <w:tcPr>
            <w:tcW w:w="1113" w:type="pct"/>
          </w:tcPr>
          <w:p w14:paraId="0C67AF7A" w14:textId="2F60CA33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High</w:t>
            </w:r>
          </w:p>
        </w:tc>
      </w:tr>
      <w:tr w:rsidR="00D4676E" w:rsidRPr="00886831" w14:paraId="295F5331" w14:textId="77777777" w:rsidTr="00D4676E">
        <w:trPr>
          <w:jc w:val="center"/>
        </w:trPr>
        <w:tc>
          <w:tcPr>
            <w:tcW w:w="1116" w:type="pct"/>
          </w:tcPr>
          <w:p w14:paraId="6B2A042E" w14:textId="56D4F0B0" w:rsidR="00D4676E" w:rsidRPr="00D4676E" w:rsidRDefault="00D4676E" w:rsidP="00F261B6">
            <w:pPr>
              <w:jc w:val="left"/>
              <w:rPr>
                <w:color w:val="auto"/>
                <w:szCs w:val="24"/>
                <w:lang w:val="en"/>
              </w:rPr>
            </w:pPr>
            <w:r w:rsidRPr="00D4676E">
              <w:rPr>
                <w:color w:val="auto"/>
                <w:szCs w:val="24"/>
                <w:lang w:val="en"/>
              </w:rPr>
              <w:t>User RBAC System Access to resources</w:t>
            </w:r>
          </w:p>
        </w:tc>
        <w:tc>
          <w:tcPr>
            <w:tcW w:w="1672" w:type="pct"/>
          </w:tcPr>
          <w:p w14:paraId="0A7AC2FD" w14:textId="541074D6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Login</w:t>
            </w:r>
          </w:p>
        </w:tc>
        <w:tc>
          <w:tcPr>
            <w:tcW w:w="1099" w:type="pct"/>
          </w:tcPr>
          <w:p w14:paraId="229721F4" w14:textId="59FF209E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1113" w:type="pct"/>
          </w:tcPr>
          <w:p w14:paraId="1AFE5068" w14:textId="46C2876D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Low</w:t>
            </w:r>
          </w:p>
        </w:tc>
      </w:tr>
      <w:tr w:rsidR="00D4676E" w:rsidRPr="00886831" w14:paraId="3461932E" w14:textId="77777777" w:rsidTr="00D4676E">
        <w:trPr>
          <w:jc w:val="center"/>
        </w:trPr>
        <w:tc>
          <w:tcPr>
            <w:tcW w:w="1116" w:type="pct"/>
          </w:tcPr>
          <w:p w14:paraId="49073520" w14:textId="31C7AD74" w:rsidR="00D4676E" w:rsidRPr="00D4676E" w:rsidRDefault="00D4676E" w:rsidP="00F261B6">
            <w:pPr>
              <w:jc w:val="left"/>
              <w:rPr>
                <w:color w:val="auto"/>
                <w:szCs w:val="24"/>
                <w:lang w:val="en"/>
              </w:rPr>
            </w:pPr>
            <w:r w:rsidRPr="00D4676E">
              <w:rPr>
                <w:color w:val="auto"/>
                <w:szCs w:val="24"/>
                <w:lang w:val="en"/>
              </w:rPr>
              <w:t>User Updates Information about Patients</w:t>
            </w:r>
          </w:p>
        </w:tc>
        <w:tc>
          <w:tcPr>
            <w:tcW w:w="1672" w:type="pct"/>
          </w:tcPr>
          <w:p w14:paraId="41062977" w14:textId="05736E94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 xml:space="preserve">Update </w:t>
            </w:r>
            <w:r w:rsidR="00121E30" w:rsidRPr="00D4676E">
              <w:rPr>
                <w:color w:val="auto"/>
                <w:szCs w:val="24"/>
                <w:lang w:val="en"/>
              </w:rPr>
              <w:t>Information’s</w:t>
            </w:r>
          </w:p>
        </w:tc>
        <w:tc>
          <w:tcPr>
            <w:tcW w:w="1099" w:type="pct"/>
          </w:tcPr>
          <w:p w14:paraId="247196B2" w14:textId="2B652DB7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1113" w:type="pct"/>
          </w:tcPr>
          <w:p w14:paraId="34AEE3AF" w14:textId="46DCAB98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Medium</w:t>
            </w:r>
          </w:p>
        </w:tc>
      </w:tr>
      <w:tr w:rsidR="00D4676E" w:rsidRPr="00886831" w14:paraId="2B5D7EAC" w14:textId="77777777" w:rsidTr="00D4676E">
        <w:trPr>
          <w:jc w:val="center"/>
        </w:trPr>
        <w:tc>
          <w:tcPr>
            <w:tcW w:w="1116" w:type="pct"/>
          </w:tcPr>
          <w:p w14:paraId="1E58270D" w14:textId="6628116F" w:rsidR="00D4676E" w:rsidRPr="00D4676E" w:rsidRDefault="00D4676E" w:rsidP="00F261B6">
            <w:pPr>
              <w:jc w:val="left"/>
              <w:rPr>
                <w:color w:val="auto"/>
                <w:szCs w:val="24"/>
                <w:lang w:val="en"/>
              </w:rPr>
            </w:pPr>
            <w:r w:rsidRPr="00D4676E">
              <w:rPr>
                <w:color w:val="auto"/>
                <w:szCs w:val="24"/>
                <w:lang w:val="en"/>
              </w:rPr>
              <w:t>User Main Navigation to system resources</w:t>
            </w:r>
          </w:p>
        </w:tc>
        <w:tc>
          <w:tcPr>
            <w:tcW w:w="1672" w:type="pct"/>
          </w:tcPr>
          <w:p w14:paraId="1F766765" w14:textId="69644158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Dashboard</w:t>
            </w:r>
          </w:p>
        </w:tc>
        <w:tc>
          <w:tcPr>
            <w:tcW w:w="1099" w:type="pct"/>
          </w:tcPr>
          <w:p w14:paraId="1C696369" w14:textId="19AFDF8E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1113" w:type="pct"/>
          </w:tcPr>
          <w:p w14:paraId="12178532" w14:textId="67BE2253" w:rsidR="00D4676E" w:rsidRPr="00D4676E" w:rsidRDefault="00D4676E" w:rsidP="007E56FD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Medium</w:t>
            </w:r>
          </w:p>
        </w:tc>
      </w:tr>
    </w:tbl>
    <w:p w14:paraId="69A5391C" w14:textId="4023E1D9" w:rsidR="002507B6" w:rsidRPr="002507B6" w:rsidRDefault="007E56FD" w:rsidP="007E56FD">
      <w:pPr>
        <w:pStyle w:val="Caption"/>
        <w:jc w:val="center"/>
      </w:pPr>
      <w:bookmarkStart w:id="147" w:name="_Toc100748514"/>
      <w:bookmarkStart w:id="148" w:name="_Toc101002886"/>
      <w:r>
        <w:t xml:space="preserve">Table </w:t>
      </w:r>
      <w:r w:rsidR="00423596">
        <w:fldChar w:fldCharType="begin"/>
      </w:r>
      <w:r w:rsidR="00423596">
        <w:instrText xml:space="preserve"> SEQ Table \* ARABIC </w:instrText>
      </w:r>
      <w:r w:rsidR="00423596">
        <w:fldChar w:fldCharType="separate"/>
      </w:r>
      <w:r w:rsidR="00B34DC3">
        <w:rPr>
          <w:noProof/>
        </w:rPr>
        <w:t>6</w:t>
      </w:r>
      <w:r w:rsidR="00423596">
        <w:rPr>
          <w:noProof/>
        </w:rPr>
        <w:fldChar w:fldCharType="end"/>
      </w:r>
      <w:r>
        <w:t xml:space="preserve"> Use Case to Epic Step</w:t>
      </w:r>
      <w:bookmarkEnd w:id="147"/>
      <w:bookmarkEnd w:id="148"/>
    </w:p>
    <w:p w14:paraId="6474D676" w14:textId="6A61D99E" w:rsidR="00E74D0E" w:rsidRPr="00491AA9" w:rsidRDefault="00E74D0E" w:rsidP="00A207E7">
      <w:pPr>
        <w:pStyle w:val="Heading2"/>
        <w:numPr>
          <w:ilvl w:val="1"/>
          <w:numId w:val="14"/>
        </w:numPr>
        <w:ind w:left="720"/>
        <w:rPr>
          <w:rFonts w:eastAsia="Cambria"/>
        </w:rPr>
      </w:pPr>
      <w:bookmarkStart w:id="149" w:name="_Toc73208099"/>
      <w:bookmarkStart w:id="150" w:name="_Toc103260779"/>
      <w:r w:rsidRPr="00491AA9">
        <w:t>Product Backlog – Features</w:t>
      </w:r>
      <w:bookmarkEnd w:id="149"/>
      <w:bookmarkEnd w:id="150"/>
    </w:p>
    <w:p w14:paraId="3644384E" w14:textId="77777777" w:rsidR="002E72AE" w:rsidRPr="002E72AE" w:rsidRDefault="002E72AE" w:rsidP="00A207E7">
      <w:pPr>
        <w:pStyle w:val="Heading3Custom"/>
        <w:numPr>
          <w:ilvl w:val="2"/>
          <w:numId w:val="14"/>
        </w:numPr>
        <w:rPr>
          <w:rFonts w:ascii="Cambria" w:hAnsi="Cambria" w:cs="Cambria"/>
          <w:sz w:val="26"/>
          <w:szCs w:val="26"/>
          <w:lang w:val="en"/>
        </w:rPr>
      </w:pPr>
      <w:bookmarkStart w:id="151" w:name="_Toc103260780"/>
      <w:r w:rsidRPr="002E72AE">
        <w:rPr>
          <w:lang w:val="en"/>
        </w:rPr>
        <w:lastRenderedPageBreak/>
        <w:t>User Story Map</w:t>
      </w:r>
      <w:bookmarkEnd w:id="151"/>
    </w:p>
    <w:p w14:paraId="53684ECF" w14:textId="77777777" w:rsidR="004D6C9E" w:rsidRDefault="004D6C9E" w:rsidP="002E72AE">
      <w:pPr>
        <w:keepNext/>
        <w:autoSpaceDE w:val="0"/>
        <w:autoSpaceDN w:val="0"/>
        <w:adjustRightInd w:val="0"/>
        <w:spacing w:before="0" w:after="0" w:line="240" w:lineRule="auto"/>
        <w:jc w:val="center"/>
        <w:rPr>
          <w:rFonts w:ascii="Calibri" w:hAnsi="Calibri" w:cs="Calibri"/>
          <w:noProof/>
          <w:color w:val="auto"/>
          <w:sz w:val="22"/>
          <w:lang w:val="en"/>
        </w:rPr>
      </w:pPr>
    </w:p>
    <w:p w14:paraId="697F2963" w14:textId="1B241C8F" w:rsidR="002E72AE" w:rsidRDefault="004D6C9E" w:rsidP="002E72AE">
      <w:pPr>
        <w:keepNext/>
        <w:autoSpaceDE w:val="0"/>
        <w:autoSpaceDN w:val="0"/>
        <w:adjustRightInd w:val="0"/>
        <w:spacing w:before="0" w:after="0" w:line="240" w:lineRule="auto"/>
        <w:jc w:val="center"/>
      </w:pPr>
      <w:r>
        <w:rPr>
          <w:rFonts w:ascii="Calibri" w:hAnsi="Calibri" w:cs="Calibri"/>
          <w:noProof/>
          <w:color w:val="auto"/>
          <w:sz w:val="22"/>
          <w:lang w:val="en"/>
        </w:rPr>
        <w:drawing>
          <wp:inline distT="0" distB="0" distL="0" distR="0" wp14:anchorId="22D1562D" wp14:editId="26155329">
            <wp:extent cx="5752465" cy="1903228"/>
            <wp:effectExtent l="0" t="0" r="63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64"/>
                    <a:stretch/>
                  </pic:blipFill>
                  <pic:spPr bwMode="auto">
                    <a:xfrm>
                      <a:off x="0" y="0"/>
                      <a:ext cx="5752465" cy="190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B4718" w14:textId="5DD1CA59" w:rsidR="00E74D0E" w:rsidRDefault="002E72AE" w:rsidP="004D6C9E">
      <w:pPr>
        <w:pStyle w:val="Caption"/>
        <w:jc w:val="center"/>
      </w:pPr>
      <w:bookmarkStart w:id="152" w:name="_Toc100767512"/>
      <w:bookmarkStart w:id="153" w:name="_Toc100881089"/>
      <w:bookmarkStart w:id="154" w:name="_Toc101204231"/>
      <w:r>
        <w:t xml:space="preserve">Figure </w:t>
      </w:r>
      <w:r w:rsidR="00423596">
        <w:fldChar w:fldCharType="begin"/>
      </w:r>
      <w:r w:rsidR="00423596">
        <w:instrText xml:space="preserve"> SEQ Figure \* ARABIC </w:instrText>
      </w:r>
      <w:r w:rsidR="00423596">
        <w:fldChar w:fldCharType="separate"/>
      </w:r>
      <w:r w:rsidR="001F1413">
        <w:rPr>
          <w:noProof/>
        </w:rPr>
        <w:t>21</w:t>
      </w:r>
      <w:r w:rsidR="00423596">
        <w:rPr>
          <w:noProof/>
        </w:rPr>
        <w:fldChar w:fldCharType="end"/>
      </w:r>
      <w:r>
        <w:t xml:space="preserve"> </w:t>
      </w:r>
      <w:r w:rsidRPr="007C6962">
        <w:t>User Story Map</w:t>
      </w:r>
      <w:bookmarkEnd w:id="152"/>
      <w:bookmarkEnd w:id="153"/>
      <w:bookmarkEnd w:id="154"/>
    </w:p>
    <w:p w14:paraId="5D90226A" w14:textId="6A9F4FFD" w:rsidR="004D6C9E" w:rsidRDefault="004D6C9E" w:rsidP="00A207E7">
      <w:pPr>
        <w:pStyle w:val="Heading3Custom"/>
        <w:numPr>
          <w:ilvl w:val="2"/>
          <w:numId w:val="14"/>
        </w:numPr>
      </w:pPr>
      <w:bookmarkStart w:id="155" w:name="_Toc103260781"/>
      <w:r>
        <w:t>Prioritized User Stories</w:t>
      </w:r>
      <w:bookmarkEnd w:id="155"/>
    </w:p>
    <w:tbl>
      <w:tblPr>
        <w:tblStyle w:val="TableNormalSided"/>
        <w:tblW w:w="5000" w:type="pct"/>
        <w:tblLook w:val="0000" w:firstRow="0" w:lastRow="0" w:firstColumn="0" w:lastColumn="0" w:noHBand="0" w:noVBand="0"/>
      </w:tblPr>
      <w:tblGrid>
        <w:gridCol w:w="2760"/>
        <w:gridCol w:w="2222"/>
        <w:gridCol w:w="1906"/>
        <w:gridCol w:w="1494"/>
        <w:gridCol w:w="1688"/>
      </w:tblGrid>
      <w:tr w:rsidR="004D6C9E" w:rsidRPr="00166387" w14:paraId="05B7BAB8" w14:textId="77777777" w:rsidTr="00166387">
        <w:trPr>
          <w:trHeight w:val="1"/>
        </w:trPr>
        <w:tc>
          <w:tcPr>
            <w:tcW w:w="1370" w:type="pct"/>
            <w:shd w:val="clear" w:color="auto" w:fill="D9D9D9" w:themeFill="background1" w:themeFillShade="D9"/>
          </w:tcPr>
          <w:p w14:paraId="3D93F632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Name</w:t>
            </w:r>
          </w:p>
        </w:tc>
        <w:tc>
          <w:tcPr>
            <w:tcW w:w="1103" w:type="pct"/>
            <w:shd w:val="clear" w:color="auto" w:fill="D9D9D9" w:themeFill="background1" w:themeFillShade="D9"/>
          </w:tcPr>
          <w:p w14:paraId="166D947C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Epic</w:t>
            </w:r>
          </w:p>
        </w:tc>
        <w:tc>
          <w:tcPr>
            <w:tcW w:w="946" w:type="pct"/>
            <w:shd w:val="clear" w:color="auto" w:fill="D9D9D9" w:themeFill="background1" w:themeFillShade="D9"/>
          </w:tcPr>
          <w:p w14:paraId="04E62780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Status</w:t>
            </w:r>
          </w:p>
        </w:tc>
        <w:tc>
          <w:tcPr>
            <w:tcW w:w="742" w:type="pct"/>
            <w:shd w:val="clear" w:color="auto" w:fill="D9D9D9" w:themeFill="background1" w:themeFillShade="D9"/>
          </w:tcPr>
          <w:p w14:paraId="0EB238BA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Story Points</w:t>
            </w:r>
          </w:p>
        </w:tc>
        <w:tc>
          <w:tcPr>
            <w:tcW w:w="838" w:type="pct"/>
            <w:shd w:val="clear" w:color="auto" w:fill="D9D9D9" w:themeFill="background1" w:themeFillShade="D9"/>
          </w:tcPr>
          <w:p w14:paraId="6636F336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Priority</w:t>
            </w:r>
          </w:p>
        </w:tc>
      </w:tr>
      <w:tr w:rsidR="004D6C9E" w:rsidRPr="00166387" w14:paraId="2533E562" w14:textId="77777777" w:rsidTr="00166387">
        <w:trPr>
          <w:trHeight w:val="1"/>
        </w:trPr>
        <w:tc>
          <w:tcPr>
            <w:tcW w:w="1370" w:type="pct"/>
          </w:tcPr>
          <w:p w14:paraId="5B3B8D40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 role is assigned to each registered user</w:t>
            </w:r>
          </w:p>
        </w:tc>
        <w:tc>
          <w:tcPr>
            <w:tcW w:w="1103" w:type="pct"/>
          </w:tcPr>
          <w:p w14:paraId="17A64EAE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Manager Adds User to the System</w:t>
            </w:r>
          </w:p>
        </w:tc>
        <w:tc>
          <w:tcPr>
            <w:tcW w:w="946" w:type="pct"/>
          </w:tcPr>
          <w:p w14:paraId="62251D22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381C7E68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3</w:t>
            </w:r>
          </w:p>
        </w:tc>
        <w:tc>
          <w:tcPr>
            <w:tcW w:w="838" w:type="pct"/>
          </w:tcPr>
          <w:p w14:paraId="382A2C41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4D6C9E" w:rsidRPr="00166387" w14:paraId="5F868526" w14:textId="77777777" w:rsidTr="00166387">
        <w:trPr>
          <w:trHeight w:val="1"/>
        </w:trPr>
        <w:tc>
          <w:tcPr>
            <w:tcW w:w="1370" w:type="pct"/>
          </w:tcPr>
          <w:p w14:paraId="6A026134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validates credentials and gets a JWT from backend</w:t>
            </w:r>
          </w:p>
        </w:tc>
        <w:tc>
          <w:tcPr>
            <w:tcW w:w="1103" w:type="pct"/>
          </w:tcPr>
          <w:p w14:paraId="64581118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RBAC System Access to resources</w:t>
            </w:r>
          </w:p>
        </w:tc>
        <w:tc>
          <w:tcPr>
            <w:tcW w:w="946" w:type="pct"/>
          </w:tcPr>
          <w:p w14:paraId="2194C2A0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5CBCFBFB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5</w:t>
            </w:r>
          </w:p>
        </w:tc>
        <w:tc>
          <w:tcPr>
            <w:tcW w:w="838" w:type="pct"/>
          </w:tcPr>
          <w:p w14:paraId="591BB049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4D6C9E" w:rsidRPr="00166387" w14:paraId="1AED6274" w14:textId="77777777" w:rsidTr="00166387">
        <w:trPr>
          <w:trHeight w:val="1"/>
        </w:trPr>
        <w:tc>
          <w:tcPr>
            <w:tcW w:w="1370" w:type="pct"/>
          </w:tcPr>
          <w:p w14:paraId="3DA3F3FE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Patient entry gets created in DB with unique ID</w:t>
            </w:r>
          </w:p>
        </w:tc>
        <w:tc>
          <w:tcPr>
            <w:tcW w:w="1103" w:type="pct"/>
          </w:tcPr>
          <w:p w14:paraId="48503880" w14:textId="3493A880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Registered User add Patients in the Datab</w:t>
            </w:r>
            <w:r w:rsidRPr="00166387">
              <w:rPr>
                <w:color w:val="auto"/>
                <w:szCs w:val="24"/>
                <w:lang w:val="en"/>
              </w:rPr>
              <w:t>a</w:t>
            </w:r>
            <w:r w:rsidRPr="004D6C9E">
              <w:rPr>
                <w:color w:val="auto"/>
                <w:szCs w:val="24"/>
                <w:lang w:val="en"/>
              </w:rPr>
              <w:t>se</w:t>
            </w:r>
          </w:p>
        </w:tc>
        <w:tc>
          <w:tcPr>
            <w:tcW w:w="946" w:type="pct"/>
          </w:tcPr>
          <w:p w14:paraId="489462BD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3A2AA8AF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3</w:t>
            </w:r>
          </w:p>
        </w:tc>
        <w:tc>
          <w:tcPr>
            <w:tcW w:w="838" w:type="pct"/>
          </w:tcPr>
          <w:p w14:paraId="11961BDE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4D6C9E" w:rsidRPr="00166387" w14:paraId="54D0C35C" w14:textId="77777777" w:rsidTr="00166387">
        <w:trPr>
          <w:trHeight w:val="1"/>
        </w:trPr>
        <w:tc>
          <w:tcPr>
            <w:tcW w:w="1370" w:type="pct"/>
          </w:tcPr>
          <w:p w14:paraId="72505685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CRUD patient entries</w:t>
            </w:r>
          </w:p>
        </w:tc>
        <w:tc>
          <w:tcPr>
            <w:tcW w:w="1103" w:type="pct"/>
          </w:tcPr>
          <w:p w14:paraId="149AD507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Updates Information about Patients</w:t>
            </w:r>
          </w:p>
        </w:tc>
        <w:tc>
          <w:tcPr>
            <w:tcW w:w="946" w:type="pct"/>
          </w:tcPr>
          <w:p w14:paraId="12EB3208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4BFD0FFB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1</w:t>
            </w:r>
          </w:p>
        </w:tc>
        <w:tc>
          <w:tcPr>
            <w:tcW w:w="838" w:type="pct"/>
          </w:tcPr>
          <w:p w14:paraId="465AE6BA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4D6C9E" w:rsidRPr="00166387" w14:paraId="4EAE2F22" w14:textId="77777777" w:rsidTr="00166387">
        <w:trPr>
          <w:trHeight w:val="1"/>
        </w:trPr>
        <w:tc>
          <w:tcPr>
            <w:tcW w:w="1370" w:type="pct"/>
          </w:tcPr>
          <w:p w14:paraId="1E65BC0A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Interface for communication to back-end</w:t>
            </w:r>
          </w:p>
        </w:tc>
        <w:tc>
          <w:tcPr>
            <w:tcW w:w="1103" w:type="pct"/>
          </w:tcPr>
          <w:p w14:paraId="48CB8318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Main Navigation to system resources</w:t>
            </w:r>
          </w:p>
        </w:tc>
        <w:tc>
          <w:tcPr>
            <w:tcW w:w="946" w:type="pct"/>
          </w:tcPr>
          <w:p w14:paraId="427104B0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6173BE42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3</w:t>
            </w:r>
          </w:p>
        </w:tc>
        <w:tc>
          <w:tcPr>
            <w:tcW w:w="838" w:type="pct"/>
          </w:tcPr>
          <w:p w14:paraId="3056C637" w14:textId="77777777" w:rsidR="004D6C9E" w:rsidRPr="004D6C9E" w:rsidRDefault="004D6C9E" w:rsidP="004D6C9E">
            <w:pPr>
              <w:keepNext/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317802" w:rsidRPr="00166387" w14:paraId="5E66F7AE" w14:textId="77777777" w:rsidTr="00166387">
        <w:trPr>
          <w:trHeight w:val="1"/>
        </w:trPr>
        <w:tc>
          <w:tcPr>
            <w:tcW w:w="1370" w:type="pct"/>
          </w:tcPr>
          <w:p w14:paraId="6C509485" w14:textId="2EFF2F1D" w:rsidR="00317802" w:rsidRPr="004D6C9E" w:rsidRDefault="00317802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317802">
              <w:rPr>
                <w:color w:val="auto"/>
                <w:szCs w:val="24"/>
                <w:lang w:val="en"/>
              </w:rPr>
              <w:t xml:space="preserve">Front-end fetches </w:t>
            </w:r>
            <w:r w:rsidR="00B34DC3" w:rsidRPr="00317802">
              <w:rPr>
                <w:color w:val="auto"/>
                <w:szCs w:val="24"/>
                <w:lang w:val="en"/>
              </w:rPr>
              <w:t>information’s</w:t>
            </w:r>
            <w:r w:rsidRPr="00317802">
              <w:rPr>
                <w:color w:val="auto"/>
                <w:szCs w:val="24"/>
                <w:lang w:val="en"/>
              </w:rPr>
              <w:t xml:space="preserve"> through back-end from the database to display knowledge</w:t>
            </w:r>
          </w:p>
        </w:tc>
        <w:tc>
          <w:tcPr>
            <w:tcW w:w="1103" w:type="pct"/>
          </w:tcPr>
          <w:p w14:paraId="6A5EAED8" w14:textId="3F065AA2" w:rsidR="00317802" w:rsidRPr="004D6C9E" w:rsidRDefault="00317802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Export analytics to User Interface</w:t>
            </w:r>
          </w:p>
        </w:tc>
        <w:tc>
          <w:tcPr>
            <w:tcW w:w="946" w:type="pct"/>
          </w:tcPr>
          <w:p w14:paraId="4D669079" w14:textId="7958F85D" w:rsidR="00317802" w:rsidRPr="004D6C9E" w:rsidRDefault="00317802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New</w:t>
            </w:r>
          </w:p>
        </w:tc>
        <w:tc>
          <w:tcPr>
            <w:tcW w:w="742" w:type="pct"/>
          </w:tcPr>
          <w:p w14:paraId="72C16365" w14:textId="653D0A4F" w:rsidR="00317802" w:rsidRPr="004D6C9E" w:rsidRDefault="00317802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8</w:t>
            </w:r>
          </w:p>
        </w:tc>
        <w:tc>
          <w:tcPr>
            <w:tcW w:w="838" w:type="pct"/>
          </w:tcPr>
          <w:p w14:paraId="000F1A0C" w14:textId="669FCAF5" w:rsidR="00317802" w:rsidRPr="004D6C9E" w:rsidRDefault="00317802" w:rsidP="00B34DC3">
            <w:pPr>
              <w:keepNext/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Should</w:t>
            </w:r>
          </w:p>
        </w:tc>
      </w:tr>
    </w:tbl>
    <w:p w14:paraId="2993A3C3" w14:textId="191349B9" w:rsidR="004D6C9E" w:rsidRPr="004D6C9E" w:rsidRDefault="00B34DC3" w:rsidP="00B34DC3">
      <w:pPr>
        <w:pStyle w:val="Caption"/>
        <w:jc w:val="center"/>
      </w:pPr>
      <w:bookmarkStart w:id="156" w:name="_Toc100748515"/>
      <w:bookmarkStart w:id="157" w:name="_Toc101002887"/>
      <w:r>
        <w:t xml:space="preserve">Table </w:t>
      </w:r>
      <w:r w:rsidR="00423596">
        <w:fldChar w:fldCharType="begin"/>
      </w:r>
      <w:r w:rsidR="00423596">
        <w:instrText xml:space="preserve"> SEQ Table \* ARABIC </w:instrText>
      </w:r>
      <w:r w:rsidR="00423596">
        <w:fldChar w:fldCharType="separate"/>
      </w:r>
      <w:r>
        <w:rPr>
          <w:noProof/>
        </w:rPr>
        <w:t>7</w:t>
      </w:r>
      <w:r w:rsidR="00423596">
        <w:rPr>
          <w:noProof/>
        </w:rPr>
        <w:fldChar w:fldCharType="end"/>
      </w:r>
      <w:r>
        <w:t xml:space="preserve"> </w:t>
      </w:r>
      <w:r w:rsidRPr="009331C5">
        <w:t>Prioritized User Stories</w:t>
      </w:r>
      <w:bookmarkEnd w:id="156"/>
      <w:bookmarkEnd w:id="157"/>
    </w:p>
    <w:p w14:paraId="67554E0F" w14:textId="717D7EE3" w:rsidR="00FC0E51" w:rsidRDefault="00FC0E51" w:rsidP="00A207E7">
      <w:pPr>
        <w:pStyle w:val="Heading2"/>
        <w:numPr>
          <w:ilvl w:val="1"/>
          <w:numId w:val="14"/>
        </w:numPr>
        <w:ind w:left="720"/>
      </w:pPr>
      <w:bookmarkStart w:id="158" w:name="_Toc73208100"/>
      <w:bookmarkStart w:id="159" w:name="_Toc103260782"/>
      <w:r>
        <w:t>Project Deliverables – Release Planning</w:t>
      </w:r>
      <w:bookmarkEnd w:id="158"/>
      <w:bookmarkEnd w:id="159"/>
    </w:p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2019"/>
        <w:gridCol w:w="3389"/>
        <w:gridCol w:w="1323"/>
        <w:gridCol w:w="1323"/>
        <w:gridCol w:w="2018"/>
      </w:tblGrid>
      <w:tr w:rsidR="00B34DC3" w:rsidRPr="00B34DC3" w14:paraId="2DABDD49" w14:textId="77777777" w:rsidTr="00B34DC3">
        <w:trPr>
          <w:trHeight w:val="1"/>
          <w:jc w:val="center"/>
        </w:trPr>
        <w:tc>
          <w:tcPr>
            <w:tcW w:w="100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4FC539FA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lastRenderedPageBreak/>
              <w:t>Deliverable</w:t>
            </w:r>
          </w:p>
        </w:tc>
        <w:tc>
          <w:tcPr>
            <w:tcW w:w="168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5C4DFDCA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Description</w:t>
            </w:r>
          </w:p>
        </w:tc>
        <w:tc>
          <w:tcPr>
            <w:tcW w:w="65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347A550C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Priority</w:t>
            </w:r>
          </w:p>
        </w:tc>
        <w:tc>
          <w:tcPr>
            <w:tcW w:w="65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541D7A9C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Status</w:t>
            </w:r>
          </w:p>
        </w:tc>
        <w:tc>
          <w:tcPr>
            <w:tcW w:w="100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09F596EE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Owner</w:t>
            </w:r>
          </w:p>
        </w:tc>
      </w:tr>
      <w:tr w:rsidR="00B34DC3" w:rsidRPr="00B34DC3" w14:paraId="510270B5" w14:textId="77777777" w:rsidTr="00B34DC3">
        <w:trPr>
          <w:trHeight w:val="1"/>
          <w:jc w:val="center"/>
        </w:trPr>
        <w:tc>
          <w:tcPr>
            <w:tcW w:w="100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35551588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Covid Gov Tracker (Android)</w:t>
            </w:r>
          </w:p>
        </w:tc>
        <w:tc>
          <w:tcPr>
            <w:tcW w:w="168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1C27DE59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The Android Version of Front-end communication to the system</w:t>
            </w:r>
          </w:p>
        </w:tc>
        <w:tc>
          <w:tcPr>
            <w:tcW w:w="65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7C6F9246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High</w:t>
            </w:r>
          </w:p>
        </w:tc>
        <w:tc>
          <w:tcPr>
            <w:tcW w:w="65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5F4B8682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In Progress</w:t>
            </w:r>
          </w:p>
        </w:tc>
        <w:tc>
          <w:tcPr>
            <w:tcW w:w="100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6F740576" w14:textId="77777777" w:rsidR="00B34DC3" w:rsidRPr="00B34DC3" w:rsidRDefault="00B34DC3" w:rsidP="00B34DC3">
            <w:pPr>
              <w:keepNext/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Michail Markou</w:t>
            </w:r>
          </w:p>
        </w:tc>
      </w:tr>
    </w:tbl>
    <w:p w14:paraId="7679BD2D" w14:textId="6DB04059" w:rsidR="00294494" w:rsidRDefault="00B34DC3" w:rsidP="00B34DC3">
      <w:pPr>
        <w:pStyle w:val="Caption"/>
        <w:jc w:val="center"/>
      </w:pPr>
      <w:bookmarkStart w:id="160" w:name="_Toc100748516"/>
      <w:bookmarkStart w:id="161" w:name="_Toc101002888"/>
      <w:r>
        <w:t xml:space="preserve">Table </w:t>
      </w:r>
      <w:r w:rsidR="00423596">
        <w:fldChar w:fldCharType="begin"/>
      </w:r>
      <w:r w:rsidR="00423596">
        <w:instrText xml:space="preserve"> SEQ Table \* ARABIC </w:instrText>
      </w:r>
      <w:r w:rsidR="00423596">
        <w:fldChar w:fldCharType="separate"/>
      </w:r>
      <w:r>
        <w:rPr>
          <w:noProof/>
        </w:rPr>
        <w:t>8</w:t>
      </w:r>
      <w:r w:rsidR="00423596">
        <w:rPr>
          <w:noProof/>
        </w:rPr>
        <w:fldChar w:fldCharType="end"/>
      </w:r>
      <w:r>
        <w:t xml:space="preserve"> </w:t>
      </w:r>
      <w:r w:rsidRPr="009631DA">
        <w:t>Project Deliverables</w:t>
      </w:r>
      <w:bookmarkEnd w:id="160"/>
      <w:bookmarkEnd w:id="161"/>
    </w:p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2324"/>
        <w:gridCol w:w="3902"/>
        <w:gridCol w:w="1523"/>
        <w:gridCol w:w="2323"/>
      </w:tblGrid>
      <w:tr w:rsidR="00B34DC3" w:rsidRPr="00B34DC3" w14:paraId="7B725172" w14:textId="77777777" w:rsidTr="00B34DC3">
        <w:trPr>
          <w:trHeight w:val="1"/>
          <w:jc w:val="center"/>
        </w:trPr>
        <w:tc>
          <w:tcPr>
            <w:tcW w:w="1154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0ECFFCC9" w14:textId="2979596D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Release</w:t>
            </w:r>
          </w:p>
        </w:tc>
        <w:tc>
          <w:tcPr>
            <w:tcW w:w="193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5C216F21" w14:textId="54AE10E3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Description</w:t>
            </w:r>
          </w:p>
        </w:tc>
        <w:tc>
          <w:tcPr>
            <w:tcW w:w="756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6B9C5550" w14:textId="5AC2B88A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Release</w:t>
            </w:r>
          </w:p>
        </w:tc>
        <w:tc>
          <w:tcPr>
            <w:tcW w:w="1153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6781D918" w14:textId="3E2199C0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Description</w:t>
            </w:r>
          </w:p>
        </w:tc>
      </w:tr>
      <w:tr w:rsidR="00B34DC3" w:rsidRPr="00B34DC3" w14:paraId="3CAC488A" w14:textId="77777777" w:rsidTr="00B34DC3">
        <w:trPr>
          <w:trHeight w:val="1"/>
          <w:jc w:val="center"/>
        </w:trPr>
        <w:tc>
          <w:tcPr>
            <w:tcW w:w="1154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6BAB798C" w14:textId="73D908AB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Release 1</w:t>
            </w:r>
          </w:p>
        </w:tc>
        <w:tc>
          <w:tcPr>
            <w:tcW w:w="193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2C62E8DF" w14:textId="5D084046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Support Major Features for Patient Registry and Tracking</w:t>
            </w:r>
          </w:p>
        </w:tc>
        <w:tc>
          <w:tcPr>
            <w:tcW w:w="756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4C4A03CE" w14:textId="618BF50C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Release 1</w:t>
            </w:r>
          </w:p>
        </w:tc>
        <w:tc>
          <w:tcPr>
            <w:tcW w:w="1153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4E80C256" w14:textId="53C34AB2" w:rsidR="00B34DC3" w:rsidRPr="00B34DC3" w:rsidRDefault="00B34DC3" w:rsidP="00B34DC3">
            <w:pPr>
              <w:keepNext/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Support Major Features for Patient Registry and Tracking</w:t>
            </w:r>
          </w:p>
        </w:tc>
      </w:tr>
    </w:tbl>
    <w:p w14:paraId="214C1D7A" w14:textId="27A6A4D9" w:rsidR="00B34DC3" w:rsidRDefault="00B34DC3" w:rsidP="00B34DC3">
      <w:pPr>
        <w:pStyle w:val="Caption"/>
        <w:jc w:val="center"/>
      </w:pPr>
      <w:bookmarkStart w:id="162" w:name="_Toc100748517"/>
      <w:bookmarkStart w:id="163" w:name="_Toc101002889"/>
      <w:r>
        <w:t xml:space="preserve">Table </w:t>
      </w:r>
      <w:r w:rsidR="00423596">
        <w:fldChar w:fldCharType="begin"/>
      </w:r>
      <w:r w:rsidR="00423596">
        <w:instrText xml:space="preserve"> SEQ Table \* ARABIC </w:instrText>
      </w:r>
      <w:r w:rsidR="00423596">
        <w:fldChar w:fldCharType="separate"/>
      </w:r>
      <w:r>
        <w:rPr>
          <w:noProof/>
        </w:rPr>
        <w:t>9</w:t>
      </w:r>
      <w:r w:rsidR="00423596">
        <w:rPr>
          <w:noProof/>
        </w:rPr>
        <w:fldChar w:fldCharType="end"/>
      </w:r>
      <w:r>
        <w:t xml:space="preserve"> </w:t>
      </w:r>
      <w:r w:rsidRPr="0071415E">
        <w:t>Release Configuration</w:t>
      </w:r>
      <w:bookmarkEnd w:id="162"/>
      <w:bookmarkEnd w:id="163"/>
    </w:p>
    <w:p w14:paraId="670A9DFF" w14:textId="0061404B" w:rsidR="00FC0E51" w:rsidRDefault="00FC0E51" w:rsidP="00A207E7">
      <w:pPr>
        <w:pStyle w:val="Heading2"/>
        <w:numPr>
          <w:ilvl w:val="1"/>
          <w:numId w:val="14"/>
        </w:numPr>
        <w:ind w:left="720"/>
      </w:pPr>
      <w:bookmarkStart w:id="164" w:name="_Toc103260783"/>
      <w:r>
        <w:t>Burnout Chart/Line</w:t>
      </w:r>
      <w:bookmarkEnd w:id="164"/>
    </w:p>
    <w:p w14:paraId="332545A7" w14:textId="77777777" w:rsidR="005648CF" w:rsidRDefault="00FC0E51" w:rsidP="005648CF">
      <w:pPr>
        <w:keepNext/>
        <w:jc w:val="center"/>
      </w:pPr>
      <w:r w:rsidRPr="006E62BC">
        <w:rPr>
          <w:noProof/>
        </w:rPr>
        <w:drawing>
          <wp:inline distT="0" distB="0" distL="0" distR="0" wp14:anchorId="0E7D5D9E" wp14:editId="3FA030A9">
            <wp:extent cx="6400800" cy="396113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38B4" w14:textId="4040D478" w:rsidR="00E3213E" w:rsidRDefault="005648CF" w:rsidP="00856E4D">
      <w:pPr>
        <w:pStyle w:val="Caption"/>
        <w:jc w:val="center"/>
      </w:pPr>
      <w:bookmarkStart w:id="165" w:name="_Toc100671387"/>
      <w:bookmarkStart w:id="166" w:name="_Toc100767513"/>
      <w:bookmarkStart w:id="167" w:name="_Toc100881090"/>
      <w:bookmarkStart w:id="168" w:name="_Toc101204232"/>
      <w:r>
        <w:t xml:space="preserve">Figure </w:t>
      </w:r>
      <w:r w:rsidR="00423596">
        <w:fldChar w:fldCharType="begin"/>
      </w:r>
      <w:r w:rsidR="00423596">
        <w:instrText xml:space="preserve"> SEQ Figure \* ARABIC </w:instrText>
      </w:r>
      <w:r w:rsidR="00423596">
        <w:fldChar w:fldCharType="separate"/>
      </w:r>
      <w:r w:rsidR="001F1413">
        <w:rPr>
          <w:noProof/>
        </w:rPr>
        <w:t>22</w:t>
      </w:r>
      <w:r w:rsidR="00423596">
        <w:rPr>
          <w:noProof/>
        </w:rPr>
        <w:fldChar w:fldCharType="end"/>
      </w:r>
      <w:r>
        <w:t xml:space="preserve"> </w:t>
      </w:r>
      <w:r w:rsidRPr="00B502C0">
        <w:t>Burndown chart Sprint 1 Y as Story points of Sprint No.1 == 30 task points</w:t>
      </w:r>
      <w:bookmarkEnd w:id="165"/>
      <w:bookmarkEnd w:id="166"/>
      <w:bookmarkEnd w:id="167"/>
      <w:bookmarkEnd w:id="168"/>
    </w:p>
    <w:p w14:paraId="3B3AC01F" w14:textId="43463DCE" w:rsidR="00856E4D" w:rsidRDefault="00856E4D" w:rsidP="00856E4D"/>
    <w:bookmarkStart w:id="169" w:name="_Toc103260784" w:displacedByCustomXml="next"/>
    <w:sdt>
      <w:sdtPr>
        <w:rPr>
          <w:rFonts w:asciiTheme="minorHAnsi" w:eastAsiaTheme="minorHAnsi" w:hAnsiTheme="minorHAnsi" w:cstheme="minorBidi"/>
          <w:b w:val="0"/>
          <w:caps w:val="0"/>
          <w:color w:val="000000" w:themeColor="text1"/>
          <w:szCs w:val="22"/>
        </w:rPr>
        <w:id w:val="353228308"/>
        <w:docPartObj>
          <w:docPartGallery w:val="Bibliographies"/>
          <w:docPartUnique/>
        </w:docPartObj>
      </w:sdtPr>
      <w:sdtEndPr/>
      <w:sdtContent>
        <w:p w14:paraId="320C7C08" w14:textId="2C6DC761" w:rsidR="00F73BA0" w:rsidRDefault="00F73BA0" w:rsidP="00BD34DB">
          <w:pPr>
            <w:pStyle w:val="Heading1"/>
            <w:jc w:val="left"/>
          </w:pPr>
          <w:r>
            <w:t>Bibliography</w:t>
          </w:r>
          <w:bookmarkEnd w:id="169"/>
        </w:p>
        <w:sdt>
          <w:sdtPr>
            <w:id w:val="111145805"/>
            <w:bibliography/>
          </w:sdtPr>
          <w:sdtEndPr/>
          <w:sdtContent>
            <w:p w14:paraId="5CFF8E3B" w14:textId="77777777" w:rsidR="00BD34DB" w:rsidRDefault="00F73BA0" w:rsidP="00BD34DB">
              <w:pPr>
                <w:pStyle w:val="Bibliography"/>
                <w:jc w:val="left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BD34DB">
                <w:rPr>
                  <w:noProof/>
                </w:rPr>
                <w:t xml:space="preserve">Atlassian, 2019. </w:t>
              </w:r>
              <w:r w:rsidR="00BD34DB">
                <w:rPr>
                  <w:i/>
                  <w:iCs/>
                  <w:noProof/>
                </w:rPr>
                <w:t xml:space="preserve">Agile best practices and tutorials | Atlassian. </w:t>
              </w:r>
              <w:r w:rsidR="00BD34DB">
                <w:rPr>
                  <w:noProof/>
                </w:rPr>
                <w:t xml:space="preserve">[Online] </w:t>
              </w:r>
              <w:r w:rsidR="00BD34DB">
                <w:rPr>
                  <w:noProof/>
                </w:rPr>
                <w:br/>
                <w:t xml:space="preserve">Available at: </w:t>
              </w:r>
              <w:r w:rsidR="00BD34DB">
                <w:rPr>
                  <w:noProof/>
                  <w:u w:val="single"/>
                </w:rPr>
                <w:t>https://www.atlassian.com/agile</w:t>
              </w:r>
              <w:r w:rsidR="00BD34DB">
                <w:rPr>
                  <w:noProof/>
                </w:rPr>
                <w:br/>
                <w:t>[Accessed 01 April 2022].</w:t>
              </w:r>
            </w:p>
            <w:p w14:paraId="53005A9A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docs.oracle.com, n.d. </w:t>
              </w:r>
              <w:r>
                <w:rPr>
                  <w:i/>
                  <w:iCs/>
                  <w:noProof/>
                </w:rPr>
                <w:t xml:space="preserve">Configure Role-Based Access Control (RBAC).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https://docs.oracle.com/cd/E65459_01/admin.1112/e65449/content/general_rbac.html</w:t>
              </w:r>
              <w:r>
                <w:rPr>
                  <w:noProof/>
                </w:rPr>
                <w:br/>
                <w:t>[Accessed 01 April 2022].</w:t>
              </w:r>
            </w:p>
            <w:p w14:paraId="4FA0B8BC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Faller, P., 2019. </w:t>
              </w:r>
              <w:r>
                <w:rPr>
                  <w:i/>
                  <w:iCs/>
                  <w:noProof/>
                </w:rPr>
                <w:t xml:space="preserve">What Are User Personas and Why Are They Important? | Adobe XD Ideas.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https://xd.adobe.com/ideas/process/user-research/putting-personas-to-work-in-ux-design/</w:t>
              </w:r>
              <w:r>
                <w:rPr>
                  <w:noProof/>
                </w:rPr>
                <w:br/>
                <w:t>[Accessed 01 April 2022].</w:t>
              </w:r>
            </w:p>
            <w:p w14:paraId="63DBE8A0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Firebase, n.d. </w:t>
              </w:r>
              <w:r>
                <w:rPr>
                  <w:i/>
                  <w:iCs/>
                  <w:noProof/>
                </w:rPr>
                <w:t xml:space="preserve">Firebase A/B Testing | Optimize your app experience through experimentation.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https://firebase.google.com/products/ab-testing</w:t>
              </w:r>
              <w:r>
                <w:rPr>
                  <w:noProof/>
                </w:rPr>
                <w:br/>
                <w:t>[Accessed 01 April 2022].</w:t>
              </w:r>
            </w:p>
            <w:p w14:paraId="06782449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hibernate.org, n.d. </w:t>
              </w:r>
              <w:r>
                <w:rPr>
                  <w:i/>
                  <w:iCs/>
                  <w:noProof/>
                </w:rPr>
                <w:t xml:space="preserve">Your relational data. Objectively. - Hibernate ORM..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https://hibernate.org/orm/</w:t>
              </w:r>
              <w:r>
                <w:rPr>
                  <w:noProof/>
                </w:rPr>
                <w:br/>
                <w:t>[Accessed 01 april 2022].</w:t>
              </w:r>
            </w:p>
            <w:p w14:paraId="4A14B60C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Oracle, 2019. </w:t>
              </w:r>
              <w:r>
                <w:rPr>
                  <w:i/>
                  <w:iCs/>
                  <w:noProof/>
                </w:rPr>
                <w:t xml:space="preserve">Abstract Methods and Classes (The JavaTM Tutorials &gt; Learning the Java Language &gt; Interfaces and Inheritance).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https://docs.oracle.com/javase/tutorial/java/IandI/abstract.html</w:t>
              </w:r>
              <w:r>
                <w:rPr>
                  <w:noProof/>
                </w:rPr>
                <w:br/>
                <w:t>[Accessed 01 April 2022].</w:t>
              </w:r>
            </w:p>
            <w:p w14:paraId="1798C6AC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Paradigm, V., 2019. </w:t>
              </w:r>
              <w:r>
                <w:rPr>
                  <w:i/>
                  <w:iCs/>
                  <w:noProof/>
                </w:rPr>
                <w:t xml:space="preserve">UML Class Diagram Tutorial.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https://www.visual-paradigm.com/guide/uml-unified-modeling-language/uml-class-</w:t>
              </w:r>
              <w:r>
                <w:rPr>
                  <w:noProof/>
                  <w:u w:val="single"/>
                </w:rPr>
                <w:lastRenderedPageBreak/>
                <w:t>diagram-tutorial/</w:t>
              </w:r>
              <w:r>
                <w:rPr>
                  <w:noProof/>
                </w:rPr>
                <w:br/>
                <w:t>[Accessed 01 April 2022].</w:t>
              </w:r>
            </w:p>
            <w:p w14:paraId="5B0A85EE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Scrum.org, 2019. </w:t>
              </w:r>
              <w:r>
                <w:rPr>
                  <w:i/>
                  <w:iCs/>
                  <w:noProof/>
                </w:rPr>
                <w:t xml:space="preserve">What is Scrum?.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https://www.scrum.org/resources/what-is-scrum</w:t>
              </w:r>
              <w:r>
                <w:rPr>
                  <w:noProof/>
                </w:rPr>
                <w:br/>
                <w:t>[Accessed 01 April 2022].</w:t>
              </w:r>
            </w:p>
            <w:p w14:paraId="3DC0E64F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Visual-paradigm.com, 2011. </w:t>
              </w:r>
              <w:r>
                <w:rPr>
                  <w:i/>
                  <w:iCs/>
                  <w:noProof/>
                </w:rPr>
                <w:t xml:space="preserve">How to Design Relational Database with ERD?.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https://www.visual-paradigm.com/tutorials/databasedesign.jsp</w:t>
              </w:r>
              <w:r>
                <w:rPr>
                  <w:noProof/>
                </w:rPr>
                <w:br/>
                <w:t>[Accessed 01 April 2022].</w:t>
              </w:r>
            </w:p>
            <w:p w14:paraId="2C503F4A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Wikipedia, 2021. </w:t>
              </w:r>
              <w:r>
                <w:rPr>
                  <w:i/>
                  <w:iCs/>
                  <w:noProof/>
                </w:rPr>
                <w:t xml:space="preserve">High-level design.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https://en.wikipedia.org/wiki/High-level_design</w:t>
              </w:r>
              <w:r>
                <w:rPr>
                  <w:noProof/>
                </w:rPr>
                <w:br/>
                <w:t>[Accessed 01 April 2022].</w:t>
              </w:r>
            </w:p>
            <w:p w14:paraId="1D98C484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www.bpmn.org, n.d. </w:t>
              </w:r>
              <w:r>
                <w:rPr>
                  <w:i/>
                  <w:iCs/>
                  <w:noProof/>
                </w:rPr>
                <w:t xml:space="preserve">BPMN Specification - Business Process Model and Notation.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https://www.bpmn.org/</w:t>
              </w:r>
              <w:r>
                <w:rPr>
                  <w:noProof/>
                </w:rPr>
                <w:br/>
                <w:t>[Accessed 01 April 2022].</w:t>
              </w:r>
            </w:p>
            <w:p w14:paraId="23FF159A" w14:textId="51AB1C69" w:rsidR="00F73BA0" w:rsidRDefault="00F73BA0" w:rsidP="00BD34DB">
              <w:pPr>
                <w:jc w:val="left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8BDD529" w14:textId="77777777" w:rsidR="00F73BA0" w:rsidRPr="00856E4D" w:rsidRDefault="00F73BA0" w:rsidP="00856E4D"/>
    <w:sectPr w:rsidR="00F73BA0" w:rsidRPr="00856E4D" w:rsidSect="00AC4859">
      <w:footerReference w:type="first" r:id="rId44"/>
      <w:pgSz w:w="12240" w:h="15840" w:code="1"/>
      <w:pgMar w:top="2160" w:right="1080" w:bottom="720" w:left="1080" w:header="64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4C5D7E" w14:textId="77777777" w:rsidR="00423596" w:rsidRDefault="00423596" w:rsidP="005A20E2">
      <w:pPr>
        <w:spacing w:after="0"/>
      </w:pPr>
      <w:r>
        <w:separator/>
      </w:r>
    </w:p>
    <w:p w14:paraId="19AB8CC8" w14:textId="77777777" w:rsidR="00423596" w:rsidRDefault="00423596"/>
    <w:p w14:paraId="65449E9C" w14:textId="77777777" w:rsidR="00423596" w:rsidRDefault="00423596" w:rsidP="009B4773"/>
    <w:p w14:paraId="1485AB3B" w14:textId="77777777" w:rsidR="00423596" w:rsidRDefault="00423596" w:rsidP="00513832"/>
  </w:endnote>
  <w:endnote w:type="continuationSeparator" w:id="0">
    <w:p w14:paraId="04527119" w14:textId="77777777" w:rsidR="00423596" w:rsidRDefault="00423596" w:rsidP="005A20E2">
      <w:pPr>
        <w:spacing w:after="0"/>
      </w:pPr>
      <w:r>
        <w:continuationSeparator/>
      </w:r>
    </w:p>
    <w:p w14:paraId="69C98327" w14:textId="77777777" w:rsidR="00423596" w:rsidRDefault="00423596"/>
    <w:p w14:paraId="72B95C69" w14:textId="77777777" w:rsidR="00423596" w:rsidRDefault="00423596" w:rsidP="009B4773"/>
    <w:p w14:paraId="4C1B21E7" w14:textId="77777777" w:rsidR="00423596" w:rsidRDefault="00423596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060513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FA9B8B" w14:textId="249C0695" w:rsidR="00C116D1" w:rsidRDefault="00C116D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42B8778" w14:textId="5C476500" w:rsidR="007D2C96" w:rsidRPr="00F8411A" w:rsidRDefault="007D2C96" w:rsidP="00F841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999708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751204049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4C124A60" w14:textId="77777777" w:rsidR="007D2C96" w:rsidRDefault="007D2C96" w:rsidP="00F8411A">
            <w:pPr>
              <w:pStyle w:val="Footer"/>
            </w:pPr>
            <w:r w:rsidRPr="002135FB">
              <w:t>January 24, 20</w:t>
            </w:r>
            <w:r>
              <w:t>XX</w:t>
            </w:r>
            <w:r w:rsidRPr="002135FB">
              <w:rPr>
                <w:lang w:val="ru-RU"/>
              </w:rPr>
              <w:t xml:space="preserve">                                                  </w:t>
            </w:r>
            <w:r>
              <w:rPr>
                <w:lang w:val="ru-RU"/>
              </w:rPr>
              <w:t xml:space="preserve">                  </w:t>
            </w:r>
            <w:r w:rsidRPr="002135FB">
              <w:t xml:space="preserve">        </w:t>
            </w:r>
            <w:r>
              <w:rPr>
                <w:lang w:val="ru-RU"/>
              </w:rPr>
              <w:t xml:space="preserve">                                                        </w:t>
            </w:r>
            <w:r w:rsidRPr="002135FB">
              <w:t xml:space="preserve">              </w:t>
            </w: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  <w:p w14:paraId="74BC295A" w14:textId="77777777" w:rsidR="007D2C96" w:rsidRDefault="00423596" w:rsidP="00F8411A">
        <w:pPr>
          <w:pStyle w:val="Footer"/>
          <w:rPr>
            <w:noProof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89699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72426671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34D137CA" w14:textId="77777777" w:rsidR="007D2C96" w:rsidRDefault="007D2C96" w:rsidP="00F8411A">
            <w:pPr>
              <w:pStyle w:val="Footer"/>
            </w:pPr>
            <w:r w:rsidRPr="002135FB">
              <w:t>January 24, 20</w:t>
            </w:r>
            <w:r>
              <w:t>XX</w:t>
            </w:r>
            <w:r w:rsidRPr="002135FB">
              <w:rPr>
                <w:lang w:val="ru-RU"/>
              </w:rPr>
              <w:t xml:space="preserve">  </w:t>
            </w:r>
            <w:r>
              <w:t xml:space="preserve">             </w:t>
            </w:r>
            <w:r>
              <w:rPr>
                <w:lang w:val="ru-RU"/>
              </w:rPr>
              <w:t xml:space="preserve">                                                                                                                     </w:t>
            </w:r>
            <w:r w:rsidRPr="002135FB">
              <w:t xml:space="preserve">              </w:t>
            </w: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  <w:p w14:paraId="59560790" w14:textId="77777777" w:rsidR="007D2C96" w:rsidRDefault="00423596" w:rsidP="00F8411A">
        <w:pPr>
          <w:pStyle w:val="Footer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73EE6" w14:textId="77777777" w:rsidR="00423596" w:rsidRDefault="00423596" w:rsidP="005A20E2">
      <w:pPr>
        <w:spacing w:after="0"/>
      </w:pPr>
      <w:r>
        <w:separator/>
      </w:r>
    </w:p>
    <w:p w14:paraId="2A24AE7C" w14:textId="77777777" w:rsidR="00423596" w:rsidRDefault="00423596"/>
    <w:p w14:paraId="5C4695F9" w14:textId="77777777" w:rsidR="00423596" w:rsidRDefault="00423596" w:rsidP="009B4773"/>
    <w:p w14:paraId="1AF463E0" w14:textId="77777777" w:rsidR="00423596" w:rsidRDefault="00423596" w:rsidP="00513832"/>
  </w:footnote>
  <w:footnote w:type="continuationSeparator" w:id="0">
    <w:p w14:paraId="4F2673AF" w14:textId="77777777" w:rsidR="00423596" w:rsidRDefault="00423596" w:rsidP="005A20E2">
      <w:pPr>
        <w:spacing w:after="0"/>
      </w:pPr>
      <w:r>
        <w:continuationSeparator/>
      </w:r>
    </w:p>
    <w:p w14:paraId="1130D698" w14:textId="77777777" w:rsidR="00423596" w:rsidRDefault="00423596"/>
    <w:p w14:paraId="19A54CC7" w14:textId="77777777" w:rsidR="00423596" w:rsidRDefault="00423596" w:rsidP="009B4773"/>
    <w:p w14:paraId="757F33AC" w14:textId="77777777" w:rsidR="00423596" w:rsidRDefault="00423596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12799" w14:textId="1591FE18" w:rsidR="007D2C96" w:rsidRDefault="007D2C96" w:rsidP="005A20E2">
    <w:pPr>
      <w:pStyle w:val="Header"/>
      <w:tabs>
        <w:tab w:val="clear" w:pos="9689"/>
        <w:tab w:val="right" w:pos="11057"/>
      </w:tabs>
      <w:ind w:left="-1134" w:right="-1085"/>
    </w:pPr>
  </w:p>
  <w:p w14:paraId="2B390B13" w14:textId="77777777" w:rsidR="007D2C96" w:rsidRDefault="007D2C9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9C7BF" w14:textId="6F8F5E85" w:rsidR="0000785F" w:rsidRDefault="0000785F" w:rsidP="005A20E2">
    <w:pPr>
      <w:pStyle w:val="Header"/>
      <w:tabs>
        <w:tab w:val="clear" w:pos="9689"/>
        <w:tab w:val="right" w:pos="11057"/>
      </w:tabs>
      <w:ind w:left="-1134" w:right="-1085"/>
    </w:pPr>
  </w:p>
  <w:p w14:paraId="34B0B371" w14:textId="587F9288" w:rsidR="0000785F" w:rsidRDefault="0000785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BA8DB" w14:textId="77777777" w:rsidR="006F46A9" w:rsidRDefault="006F46A9">
    <w:pPr>
      <w:pStyle w:val="Header"/>
    </w:pPr>
    <w:r>
      <w:rPr>
        <w:noProof/>
      </w:rPr>
      <w:drawing>
        <wp:anchor distT="0" distB="0" distL="114300" distR="114300" simplePos="0" relativeHeight="251698176" behindDoc="1" locked="0" layoutInCell="1" allowOverlap="1" wp14:anchorId="36198E62" wp14:editId="0D78219E">
          <wp:simplePos x="0" y="0"/>
          <wp:positionH relativeFrom="column">
            <wp:posOffset>-3543300</wp:posOffset>
          </wp:positionH>
          <wp:positionV relativeFrom="margin">
            <wp:posOffset>-1057275</wp:posOffset>
          </wp:positionV>
          <wp:extent cx="3268800" cy="9428400"/>
          <wp:effectExtent l="0" t="0" r="8255" b="1905"/>
          <wp:wrapNone/>
          <wp:docPr id="42" name="Picture 42" descr="Abstract background of luminous dots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Abstract background of luminous dot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8446" r="38446"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3268800" cy="94284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EF798" w14:textId="77777777" w:rsidR="007D2C96" w:rsidRDefault="007D2C96" w:rsidP="0003123C">
    <w:pPr>
      <w:pStyle w:val="Header"/>
      <w:spacing w:before="0"/>
    </w:pPr>
    <w:r>
      <w:rPr>
        <w:rStyle w:val="SubtleEmphasis"/>
      </w:rPr>
      <w:t xml:space="preserve"> </w:t>
    </w:r>
    <w:r w:rsidR="0089181A">
      <w:rPr>
        <w:rFonts w:asciiTheme="majorHAnsi" w:hAnsiTheme="majorHAnsi"/>
        <w:b/>
        <w:color w:val="107082" w:themeColor="accent2"/>
        <w:sz w:val="28"/>
      </w:rPr>
      <w:t>Services</w:t>
    </w:r>
    <w:r>
      <w:rPr>
        <w:rStyle w:val="SubtleEmphasis"/>
      </w:rPr>
      <w:br/>
    </w:r>
    <w:r w:rsidR="0089181A">
      <w:rPr>
        <w:rStyle w:val="Emphasis"/>
      </w:rPr>
      <w:t>Business Plan</w:t>
    </w:r>
    <w:r>
      <w:rPr>
        <w:noProof/>
      </w:rPr>
      <mc:AlternateContent>
        <mc:Choice Requires="wps">
          <w:drawing>
            <wp:anchor distT="45720" distB="45720" distL="114300" distR="114300" simplePos="0" relativeHeight="251692032" behindDoc="1" locked="0" layoutInCell="1" allowOverlap="1" wp14:anchorId="6CEE5331" wp14:editId="0DFA6814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92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  <a:alpha val="14902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74477F3" w14:textId="77777777" w:rsidR="007D2C96" w:rsidRDefault="007D2C96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CEE533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alt="&quot;&quot;" style="position:absolute;left:0;text-align:left;margin-left:0;margin-top:0;width:11in;height:90pt;z-index:-25162444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JbpMAIAADUEAAAOAAAAZHJzL2Uyb0RvYy54bWysU9tu2zAMfR+wfxD0vtjOkjUx4hRdug4D&#10;ugvQ7QMYWY6FyaImKbG7ry8lO+kub8NeBFGkDsnDw8310Gl2ks4rNBUvZjln0gislTlU/NvXu1cr&#10;znwAU4NGIyv+KD2/3r58seltKefYoq6lYwRifNnbirch2DLLvGhlB36GVhpyNug6CGS6Q1Y76Am9&#10;09k8z99kPbraOhTSe3q9HZ18m/CbRorwuWm8DExXnGoL6XTp3Mcz226gPDiwrRJTGfAPVXSgDCW9&#10;QN1CAHZ06i+oTgmHHpswE9hl2DRKyNQDdVPkf3Tz0IKVqRcix9sLTf7/wYpPpwf7xbEwvMWBBpia&#10;8PYexXfPDO5aMAd54xz2rYSaEheRsqy3vpy+Rqp96SPIvv+INQ0ZjgET0NC4LrJCfTJCpwE8XkiX&#10;Q2Aipszz5WqRk0+QsygWr3MyYhIoz/+t8+G9xI7FS8UdjTXhw+nehzH0HBLTedSqvlNaJyNKSe60&#10;YycgEewP8/RVHzsqdny7Wk4poQRtWxhfi8U6n0+FJD1GkFTWb/jasL7i6+V8mXANxsRJVp0KpG2t&#10;uoqvKMHYFZSRyHemTiEBlB7v1K02E7ORzJHWMOwHCowM77F+JI4djhqmnaNLi+4nZz3pt+L+xxGc&#10;5Ex/MDSnK9qOSGpI1nwVK+DMJWtdLBZk7JOxWFIoZ2AEgVVcBHc2diEtSiTR4A3NtFGJ7OdqpnpJ&#10;m4mXaY+i+H+1U9Tztm+fAAAA//8DAFBLAwQUAAYACAAAACEAl8IfetsAAAAGAQAADwAAAGRycy9k&#10;b3ducmV2LnhtbEyPzWrDMBCE74W+g9hCbo2UkhbjWg5NoCWHNhC3D6BY6x9irYylOM7bZ9NLe1l2&#10;mGX2m2w1uU6MOITWk4bFXIFAKr1tqdbw8/3+mIAI0ZA1nSfUcMEAq/z+LjOp9Wfa41jEWnAIhdRo&#10;aGLsUylD2aAzYe57JPYqPzgTWQ61tIM5c7jr5JNSL9KZlvhDY3rcNFgei5PTsPbl4mOsirDdHPe7&#10;z69qFy5r1Hr2ML29gog4xb9juOEzOuTMdPAnskF0GrhI/J037zlZsj7wligFMs/kf/z8CgAA//8D&#10;AFBLAQItABQABgAIAAAAIQC2gziS/gAAAOEBAAATAAAAAAAAAAAAAAAAAAAAAABbQ29udGVudF9U&#10;eXBlc10ueG1sUEsBAi0AFAAGAAgAAAAhADj9If/WAAAAlAEAAAsAAAAAAAAAAAAAAAAALwEAAF9y&#10;ZWxzLy5yZWxzUEsBAi0AFAAGAAgAAAAhAOt8lukwAgAANQQAAA4AAAAAAAAAAAAAAAAALgIAAGRy&#10;cy9lMm9Eb2MueG1sUEsBAi0AFAAGAAgAAAAhAJfCH3rbAAAABgEAAA8AAAAAAAAAAAAAAAAAigQA&#10;AGRycy9kb3ducmV2LnhtbFBLBQYAAAAABAAEAPMAAACSBQAAAAA=&#10;" fillcolor="#3e8d9c [2414]" stroked="f">
              <v:fill opacity="9766f"/>
              <v:textbox inset="20mm,8mm">
                <w:txbxContent>
                  <w:p w14:paraId="674477F3" w14:textId="77777777" w:rsidR="007D2C96" w:rsidRDefault="007D2C96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FAFAC" w14:textId="77777777" w:rsidR="007D2C96" w:rsidRDefault="007D2C96" w:rsidP="0003123C">
    <w:pPr>
      <w:pStyle w:val="Header"/>
      <w:spacing w:before="0"/>
    </w:pPr>
    <w:r>
      <w:rPr>
        <w:rStyle w:val="SubtleEmphasis"/>
      </w:rPr>
      <w:t xml:space="preserve"> </w:t>
    </w:r>
    <w:r>
      <w:rPr>
        <w:rStyle w:val="SubtleEmphasis"/>
      </w:rPr>
      <w:br/>
    </w:r>
    <w:r>
      <w:rPr>
        <w:noProof/>
      </w:rPr>
      <mc:AlternateContent>
        <mc:Choice Requires="wps">
          <w:drawing>
            <wp:anchor distT="45720" distB="45720" distL="114300" distR="114300" simplePos="0" relativeHeight="251674624" behindDoc="1" locked="0" layoutInCell="1" allowOverlap="1" wp14:anchorId="062C0A78" wp14:editId="629A46CD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9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accent1">
                          <a:alpha val="50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60E4CB" w14:textId="77777777" w:rsidR="007D2C96" w:rsidRDefault="007D2C96" w:rsidP="004411FB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62C0A78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alt="&quot;&quot;" style="position:absolute;left:0;text-align:left;margin-left:0;margin-top:0;width:11in;height:90pt;z-index:-25164185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1TdJwIAACkEAAAOAAAAZHJzL2Uyb0RvYy54bWysU9tu2zAMfR+wfxD0vtjOki014hRdug4D&#10;ugvQ7gMYWY6FyaImKbGzrx8lO+nWvQ17EUSROiQPD9fXQ6fZUTqv0FS8mOWcSSOwVmZf8W+Pd69W&#10;nPkApgaNRlb8JD2/3rx8se5tKefYoq6lYwRifNnbirch2DLLvGhlB36GVhpyNug6CGS6fVY76Am9&#10;09k8z99kPbraOhTSe3q9HZ18k/CbRorwpWm8DExXnGoL6XTp3MUz26yh3DuwrRJTGfAPVXSgDCW9&#10;QN1CAHZw6i+oTgmHHpswE9hl2DRKyNQDdVPkz7p5aMHK1AuR4+2FJv//YMXn44P96lgY3uFAA0xN&#10;eHuP4rtnBrctmL28cQ77VkJNiYtIWdZbX05fI9W+9BFk13/CmoYMh4AJaGhcF1mhPhmh0wBOF9Ll&#10;EJiIKfN8uVrk5BPkLIrF65yMmATK83/rfPggsWPxUnFHY034cLz3YQw9h8R0HrWq75TWyYhSklvt&#10;2BFIBCCENGHsE7RtYXxeUtJz1iS++CPV8AeYNqyv+NVyvkz5DcYsSUOdCiRkrbqKryLWJK3I2ntT&#10;p5AASo93ak2bicbI3MhhGHYDU/XEcWR1h/WJeHU46pb2jC4tup+c9aTZivsfB3CSM/3R0Gze0kZE&#10;IkOy5qtYCGcuWVfFYkHGLhmLJYVyBkYQWMVFcGdjG9JyROIM3tAcG5UIfqpmKpv0mOiZdicK/nc7&#10;RT1t+OYXAAAA//8DAFBLAwQUAAYACAAAACEA/r7+qdsAAAAGAQAADwAAAGRycy9kb3ducmV2Lnht&#10;bEyP3UrDQBCF7wXfYRnBG7G7/oeYTSlqQUEojT7ANjsmwexsyE7b9O2deqM3wxzOcM43xXwKvdrh&#10;mLpIFq5mBhRSHX1HjYXPj+VlBiqxI+/6SGjhgAnm5elJ4XIf97TGXcWNkhBKubPQMg+51qluMbg0&#10;iwOSeF9xDI5Fjo32o9tLeOj1tTH3OriOpKF1Az61WH9X2yAlz6/vq5fqYrV4u8HsYc1+WR/Y2vOz&#10;afEIinHiv2M44gs6lMK0iVvySfUW5BH+nUfvLrsVvZEtMwZ0Wej/+OUPAAAA//8DAFBLAQItABQA&#10;BgAIAAAAIQC2gziS/gAAAOEBAAATAAAAAAAAAAAAAAAAAAAAAABbQ29udGVudF9UeXBlc10ueG1s&#10;UEsBAi0AFAAGAAgAAAAhADj9If/WAAAAlAEAAAsAAAAAAAAAAAAAAAAALwEAAF9yZWxzLy5yZWxz&#10;UEsBAi0AFAAGAAgAAAAhALGnVN0nAgAAKQQAAA4AAAAAAAAAAAAAAAAALgIAAGRycy9lMm9Eb2Mu&#10;eG1sUEsBAi0AFAAGAAgAAAAhAP6+/qnbAAAABgEAAA8AAAAAAAAAAAAAAAAAgQQAAGRycy9kb3du&#10;cmV2LnhtbFBLBQYAAAAABAAEAPMAAACJBQAAAAA=&#10;" fillcolor="#f0cda1 [3204]" stroked="f">
              <v:fill opacity="32896f"/>
              <v:textbox inset="20mm,8mm">
                <w:txbxContent>
                  <w:p w14:paraId="0460E4CB" w14:textId="77777777" w:rsidR="007D2C96" w:rsidRDefault="007D2C96" w:rsidP="004411FB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6C287E"/>
    <w:multiLevelType w:val="hybridMultilevel"/>
    <w:tmpl w:val="DA58D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C02BEF"/>
    <w:multiLevelType w:val="multilevel"/>
    <w:tmpl w:val="7EB45DDE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asciiTheme="minorHAnsi" w:hAnsiTheme="minorHAnsi" w:cstheme="minorHAnsi"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5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DC2C64"/>
    <w:multiLevelType w:val="multilevel"/>
    <w:tmpl w:val="488C9F6C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4EA425D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8" w15:restartNumberingAfterBreak="0">
    <w:nsid w:val="05D448C9"/>
    <w:multiLevelType w:val="hybridMultilevel"/>
    <w:tmpl w:val="2D1CDE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A510AC"/>
    <w:multiLevelType w:val="hybridMultilevel"/>
    <w:tmpl w:val="79B47E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4B6124"/>
    <w:multiLevelType w:val="hybridMultilevel"/>
    <w:tmpl w:val="BAC486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8B9C6A36">
      <w:numFmt w:val="bullet"/>
      <w:lvlText w:val="•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9984880"/>
    <w:multiLevelType w:val="hybridMultilevel"/>
    <w:tmpl w:val="874E26B6"/>
    <w:lvl w:ilvl="0" w:tplc="A754AFEC">
      <w:start w:val="1"/>
      <w:numFmt w:val="decimal"/>
      <w:lvlText w:val="%1)"/>
      <w:lvlJc w:val="left"/>
      <w:pPr>
        <w:ind w:left="1080" w:hanging="360"/>
      </w:pPr>
      <w:rPr>
        <w:rFonts w:hint="default"/>
        <w:color w:val="595959" w:themeColor="text1" w:themeTint="A6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9BA5F91"/>
    <w:multiLevelType w:val="multilevel"/>
    <w:tmpl w:val="7EB45DDE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asciiTheme="minorHAnsi" w:hAnsiTheme="minorHAnsi" w:cstheme="minorHAnsi"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3" w15:restartNumberingAfterBreak="0">
    <w:nsid w:val="0C750ED7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4" w15:restartNumberingAfterBreak="0">
    <w:nsid w:val="0CDA3200"/>
    <w:multiLevelType w:val="hybridMultilevel"/>
    <w:tmpl w:val="EE76CE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F654874"/>
    <w:multiLevelType w:val="multilevel"/>
    <w:tmpl w:val="07B2B638"/>
    <w:lvl w:ilvl="0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6" w15:restartNumberingAfterBreak="0">
    <w:nsid w:val="10A959A0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7" w15:restartNumberingAfterBreak="0">
    <w:nsid w:val="11715D88"/>
    <w:multiLevelType w:val="hybridMultilevel"/>
    <w:tmpl w:val="58AC398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B9C6A36">
      <w:numFmt w:val="bullet"/>
      <w:lvlText w:val="•"/>
      <w:lvlJc w:val="left"/>
      <w:pPr>
        <w:ind w:left="3240" w:hanging="360"/>
      </w:pPr>
      <w:rPr>
        <w:rFonts w:ascii="Arial" w:eastAsiaTheme="minorHAnsi" w:hAnsi="Arial" w:cs="Aria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5227F80"/>
    <w:multiLevelType w:val="multilevel"/>
    <w:tmpl w:val="07B2B638"/>
    <w:lvl w:ilvl="0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9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028557B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1" w15:restartNumberingAfterBreak="0">
    <w:nsid w:val="21C40256"/>
    <w:multiLevelType w:val="hybridMultilevel"/>
    <w:tmpl w:val="75B63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58D3EEA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3" w15:restartNumberingAfterBreak="0">
    <w:nsid w:val="272B54FA"/>
    <w:multiLevelType w:val="multilevel"/>
    <w:tmpl w:val="68C0EFD8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2B0F1EC0"/>
    <w:multiLevelType w:val="hybridMultilevel"/>
    <w:tmpl w:val="D4EE5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B5E5E08"/>
    <w:multiLevelType w:val="hybridMultilevel"/>
    <w:tmpl w:val="495831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E0703CB"/>
    <w:multiLevelType w:val="hybridMultilevel"/>
    <w:tmpl w:val="82020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39D4A67"/>
    <w:multiLevelType w:val="multilevel"/>
    <w:tmpl w:val="265E6F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3D6915A5"/>
    <w:multiLevelType w:val="hybridMultilevel"/>
    <w:tmpl w:val="28C0C1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3D9E1025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31" w15:restartNumberingAfterBreak="0">
    <w:nsid w:val="435B2CC2"/>
    <w:multiLevelType w:val="hybridMultilevel"/>
    <w:tmpl w:val="721C14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C71822"/>
    <w:multiLevelType w:val="hybridMultilevel"/>
    <w:tmpl w:val="1CDA5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8C1828"/>
    <w:multiLevelType w:val="hybridMultilevel"/>
    <w:tmpl w:val="45148FEC"/>
    <w:lvl w:ilvl="0" w:tplc="C9B6E9BC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396639B"/>
    <w:multiLevelType w:val="hybridMultilevel"/>
    <w:tmpl w:val="F8A0BB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7FE7844"/>
    <w:multiLevelType w:val="hybridMultilevel"/>
    <w:tmpl w:val="454A9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70471A"/>
    <w:multiLevelType w:val="multilevel"/>
    <w:tmpl w:val="7EB45DDE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asciiTheme="minorHAnsi" w:hAnsiTheme="minorHAnsi" w:cstheme="minorHAnsi"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37" w15:restartNumberingAfterBreak="0">
    <w:nsid w:val="5F9A5707"/>
    <w:multiLevelType w:val="multilevel"/>
    <w:tmpl w:val="07B2B638"/>
    <w:lvl w:ilvl="0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38" w15:restartNumberingAfterBreak="0">
    <w:nsid w:val="67E92B16"/>
    <w:multiLevelType w:val="hybridMultilevel"/>
    <w:tmpl w:val="57141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222AAA"/>
    <w:multiLevelType w:val="multilevel"/>
    <w:tmpl w:val="A058D932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DCC6E73"/>
    <w:multiLevelType w:val="hybridMultilevel"/>
    <w:tmpl w:val="E6145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4C4A93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42" w15:restartNumberingAfterBreak="0">
    <w:nsid w:val="74801A51"/>
    <w:multiLevelType w:val="multilevel"/>
    <w:tmpl w:val="75AA900C"/>
    <w:lvl w:ilvl="0">
      <w:start w:val="2"/>
      <w:numFmt w:val="decimal"/>
      <w:lvlText w:val="%1"/>
      <w:lvlJc w:val="left"/>
      <w:pPr>
        <w:ind w:left="360" w:hanging="360"/>
      </w:pPr>
      <w:rPr>
        <w:rFonts w:eastAsiaTheme="minorHAnsi" w:hint="default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eastAsiaTheme="minorHAnsi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Theme="minorHAnsi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eastAsiaTheme="minorHAnsi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eastAsiaTheme="minorHAnsi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eastAsiaTheme="minorHAnsi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eastAsiaTheme="minorHAnsi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eastAsiaTheme="minorHAnsi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eastAsiaTheme="minorHAnsi" w:hint="default"/>
      </w:rPr>
    </w:lvl>
  </w:abstractNum>
  <w:abstractNum w:abstractNumId="43" w15:restartNumberingAfterBreak="0">
    <w:nsid w:val="75285811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44" w15:restartNumberingAfterBreak="0">
    <w:nsid w:val="7C1638B7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num w:numId="1">
    <w:abstractNumId w:val="5"/>
  </w:num>
  <w:num w:numId="2">
    <w:abstractNumId w:val="19"/>
  </w:num>
  <w:num w:numId="3">
    <w:abstractNumId w:val="2"/>
  </w:num>
  <w:num w:numId="4">
    <w:abstractNumId w:val="26"/>
  </w:num>
  <w:num w:numId="5">
    <w:abstractNumId w:val="1"/>
  </w:num>
  <w:num w:numId="6">
    <w:abstractNumId w:val="33"/>
  </w:num>
  <w:num w:numId="7">
    <w:abstractNumId w:val="0"/>
  </w:num>
  <w:num w:numId="8">
    <w:abstractNumId w:val="3"/>
  </w:num>
  <w:num w:numId="9">
    <w:abstractNumId w:val="6"/>
  </w:num>
  <w:num w:numId="10">
    <w:abstractNumId w:val="17"/>
  </w:num>
  <w:num w:numId="11">
    <w:abstractNumId w:val="10"/>
  </w:num>
  <w:num w:numId="12">
    <w:abstractNumId w:val="11"/>
  </w:num>
  <w:num w:numId="13">
    <w:abstractNumId w:val="28"/>
  </w:num>
  <w:num w:numId="14">
    <w:abstractNumId w:val="4"/>
  </w:num>
  <w:num w:numId="15">
    <w:abstractNumId w:val="39"/>
  </w:num>
  <w:num w:numId="16">
    <w:abstractNumId w:val="43"/>
  </w:num>
  <w:num w:numId="17">
    <w:abstractNumId w:val="30"/>
  </w:num>
  <w:num w:numId="18">
    <w:abstractNumId w:val="22"/>
  </w:num>
  <w:num w:numId="19">
    <w:abstractNumId w:val="15"/>
  </w:num>
  <w:num w:numId="20">
    <w:abstractNumId w:val="7"/>
  </w:num>
  <w:num w:numId="21">
    <w:abstractNumId w:val="18"/>
  </w:num>
  <w:num w:numId="22">
    <w:abstractNumId w:val="8"/>
  </w:num>
  <w:num w:numId="23">
    <w:abstractNumId w:val="25"/>
  </w:num>
  <w:num w:numId="24">
    <w:abstractNumId w:val="20"/>
  </w:num>
  <w:num w:numId="25">
    <w:abstractNumId w:val="16"/>
  </w:num>
  <w:num w:numId="26">
    <w:abstractNumId w:val="42"/>
  </w:num>
  <w:num w:numId="27">
    <w:abstractNumId w:val="37"/>
  </w:num>
  <w:num w:numId="28">
    <w:abstractNumId w:val="13"/>
  </w:num>
  <w:num w:numId="29">
    <w:abstractNumId w:val="44"/>
  </w:num>
  <w:num w:numId="30">
    <w:abstractNumId w:val="41"/>
  </w:num>
  <w:num w:numId="31">
    <w:abstractNumId w:val="32"/>
  </w:num>
  <w:num w:numId="32">
    <w:abstractNumId w:val="40"/>
  </w:num>
  <w:num w:numId="33">
    <w:abstractNumId w:val="21"/>
  </w:num>
  <w:num w:numId="34">
    <w:abstractNumId w:val="34"/>
  </w:num>
  <w:num w:numId="35">
    <w:abstractNumId w:val="29"/>
  </w:num>
  <w:num w:numId="36">
    <w:abstractNumId w:val="36"/>
  </w:num>
  <w:num w:numId="37">
    <w:abstractNumId w:val="12"/>
  </w:num>
  <w:num w:numId="38">
    <w:abstractNumId w:val="23"/>
  </w:num>
  <w:num w:numId="39">
    <w:abstractNumId w:val="9"/>
  </w:num>
  <w:num w:numId="40">
    <w:abstractNumId w:val="14"/>
  </w:num>
  <w:num w:numId="41">
    <w:abstractNumId w:val="38"/>
  </w:num>
  <w:num w:numId="42">
    <w:abstractNumId w:val="31"/>
  </w:num>
  <w:num w:numId="43">
    <w:abstractNumId w:val="27"/>
  </w:num>
  <w:num w:numId="44">
    <w:abstractNumId w:val="24"/>
  </w:num>
  <w:num w:numId="45">
    <w:abstractNumId w:val="3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0NjY3MDcxMDE1MjNW0lEKTi0uzszPAykwNKkFABKECcEtAAAA"/>
  </w:docVars>
  <w:rsids>
    <w:rsidRoot w:val="005123BC"/>
    <w:rsid w:val="0000092E"/>
    <w:rsid w:val="00001599"/>
    <w:rsid w:val="00003408"/>
    <w:rsid w:val="0000785F"/>
    <w:rsid w:val="0001187C"/>
    <w:rsid w:val="00012A83"/>
    <w:rsid w:val="00014811"/>
    <w:rsid w:val="00017C3C"/>
    <w:rsid w:val="00020ED4"/>
    <w:rsid w:val="00021F2E"/>
    <w:rsid w:val="00026EAE"/>
    <w:rsid w:val="0003010A"/>
    <w:rsid w:val="0003123C"/>
    <w:rsid w:val="00032A10"/>
    <w:rsid w:val="00043FFE"/>
    <w:rsid w:val="00044074"/>
    <w:rsid w:val="0004430C"/>
    <w:rsid w:val="00051A24"/>
    <w:rsid w:val="0005443E"/>
    <w:rsid w:val="000612A6"/>
    <w:rsid w:val="00066DE2"/>
    <w:rsid w:val="00070F1A"/>
    <w:rsid w:val="000750EC"/>
    <w:rsid w:val="00077931"/>
    <w:rsid w:val="000811A0"/>
    <w:rsid w:val="00081E5D"/>
    <w:rsid w:val="00084E91"/>
    <w:rsid w:val="000852B8"/>
    <w:rsid w:val="000900B6"/>
    <w:rsid w:val="00093487"/>
    <w:rsid w:val="00096765"/>
    <w:rsid w:val="00096BE1"/>
    <w:rsid w:val="000A649E"/>
    <w:rsid w:val="000A7626"/>
    <w:rsid w:val="000B05AF"/>
    <w:rsid w:val="000B1B5F"/>
    <w:rsid w:val="000B5DA2"/>
    <w:rsid w:val="000B6224"/>
    <w:rsid w:val="000C1C28"/>
    <w:rsid w:val="000C577D"/>
    <w:rsid w:val="000C5872"/>
    <w:rsid w:val="000D035B"/>
    <w:rsid w:val="000E0979"/>
    <w:rsid w:val="000E1544"/>
    <w:rsid w:val="000F2748"/>
    <w:rsid w:val="000F50F7"/>
    <w:rsid w:val="000F71BB"/>
    <w:rsid w:val="00100314"/>
    <w:rsid w:val="00112BCA"/>
    <w:rsid w:val="00113219"/>
    <w:rsid w:val="00113A3C"/>
    <w:rsid w:val="001146C6"/>
    <w:rsid w:val="001155CE"/>
    <w:rsid w:val="00121E30"/>
    <w:rsid w:val="001225D1"/>
    <w:rsid w:val="001225D9"/>
    <w:rsid w:val="00124370"/>
    <w:rsid w:val="00124538"/>
    <w:rsid w:val="001248EF"/>
    <w:rsid w:val="0012730B"/>
    <w:rsid w:val="0013498A"/>
    <w:rsid w:val="00135350"/>
    <w:rsid w:val="00142F07"/>
    <w:rsid w:val="0015238A"/>
    <w:rsid w:val="00155A51"/>
    <w:rsid w:val="00160392"/>
    <w:rsid w:val="00166387"/>
    <w:rsid w:val="00171DCA"/>
    <w:rsid w:val="00172B32"/>
    <w:rsid w:val="0017331D"/>
    <w:rsid w:val="00174DAC"/>
    <w:rsid w:val="00176554"/>
    <w:rsid w:val="00186685"/>
    <w:rsid w:val="001A5429"/>
    <w:rsid w:val="001B0AC1"/>
    <w:rsid w:val="001B1C3D"/>
    <w:rsid w:val="001C26AE"/>
    <w:rsid w:val="001D1C22"/>
    <w:rsid w:val="001D3DFD"/>
    <w:rsid w:val="001D59C9"/>
    <w:rsid w:val="001D6918"/>
    <w:rsid w:val="001D7597"/>
    <w:rsid w:val="001E11F1"/>
    <w:rsid w:val="001E1E58"/>
    <w:rsid w:val="001E2F44"/>
    <w:rsid w:val="001F1413"/>
    <w:rsid w:val="001F4EC9"/>
    <w:rsid w:val="00200436"/>
    <w:rsid w:val="00200658"/>
    <w:rsid w:val="00206719"/>
    <w:rsid w:val="00215023"/>
    <w:rsid w:val="002279A7"/>
    <w:rsid w:val="00234FE7"/>
    <w:rsid w:val="00240312"/>
    <w:rsid w:val="00243089"/>
    <w:rsid w:val="00247B17"/>
    <w:rsid w:val="002507B6"/>
    <w:rsid w:val="00252E4A"/>
    <w:rsid w:val="00255842"/>
    <w:rsid w:val="002642A8"/>
    <w:rsid w:val="00264949"/>
    <w:rsid w:val="00273D10"/>
    <w:rsid w:val="0029088F"/>
    <w:rsid w:val="002924C6"/>
    <w:rsid w:val="00292B17"/>
    <w:rsid w:val="00294494"/>
    <w:rsid w:val="002962FA"/>
    <w:rsid w:val="002A031D"/>
    <w:rsid w:val="002A137B"/>
    <w:rsid w:val="002B1603"/>
    <w:rsid w:val="002B7563"/>
    <w:rsid w:val="002E14B8"/>
    <w:rsid w:val="002E72AE"/>
    <w:rsid w:val="002F753A"/>
    <w:rsid w:val="0031130D"/>
    <w:rsid w:val="0031168E"/>
    <w:rsid w:val="00314A6F"/>
    <w:rsid w:val="00317802"/>
    <w:rsid w:val="00334394"/>
    <w:rsid w:val="00336971"/>
    <w:rsid w:val="00342EE3"/>
    <w:rsid w:val="00347AF5"/>
    <w:rsid w:val="00347FAC"/>
    <w:rsid w:val="00360F98"/>
    <w:rsid w:val="00361B9B"/>
    <w:rsid w:val="00362478"/>
    <w:rsid w:val="003659C5"/>
    <w:rsid w:val="0036606E"/>
    <w:rsid w:val="00371262"/>
    <w:rsid w:val="00374421"/>
    <w:rsid w:val="003854BE"/>
    <w:rsid w:val="0039134B"/>
    <w:rsid w:val="00391614"/>
    <w:rsid w:val="00392A27"/>
    <w:rsid w:val="0039434F"/>
    <w:rsid w:val="0039717C"/>
    <w:rsid w:val="003A4376"/>
    <w:rsid w:val="003A4BBE"/>
    <w:rsid w:val="003B469D"/>
    <w:rsid w:val="003B5758"/>
    <w:rsid w:val="003C0A33"/>
    <w:rsid w:val="003C0FE0"/>
    <w:rsid w:val="003C36D2"/>
    <w:rsid w:val="003D59A7"/>
    <w:rsid w:val="003E298A"/>
    <w:rsid w:val="003E78A7"/>
    <w:rsid w:val="003F0714"/>
    <w:rsid w:val="003F13B0"/>
    <w:rsid w:val="003F5F4A"/>
    <w:rsid w:val="004020D0"/>
    <w:rsid w:val="00403423"/>
    <w:rsid w:val="004074F8"/>
    <w:rsid w:val="00407D1A"/>
    <w:rsid w:val="00423596"/>
    <w:rsid w:val="00423C21"/>
    <w:rsid w:val="004262DD"/>
    <w:rsid w:val="0042646F"/>
    <w:rsid w:val="00435096"/>
    <w:rsid w:val="004411FB"/>
    <w:rsid w:val="00442571"/>
    <w:rsid w:val="00443212"/>
    <w:rsid w:val="00457D98"/>
    <w:rsid w:val="00470500"/>
    <w:rsid w:val="004832DA"/>
    <w:rsid w:val="00491AA9"/>
    <w:rsid w:val="00493EC0"/>
    <w:rsid w:val="00495909"/>
    <w:rsid w:val="00497A3C"/>
    <w:rsid w:val="004A1D2D"/>
    <w:rsid w:val="004A6E04"/>
    <w:rsid w:val="004B00C0"/>
    <w:rsid w:val="004B419A"/>
    <w:rsid w:val="004B5251"/>
    <w:rsid w:val="004B5779"/>
    <w:rsid w:val="004B62B0"/>
    <w:rsid w:val="004C7B3E"/>
    <w:rsid w:val="004D4D68"/>
    <w:rsid w:val="004D6C9E"/>
    <w:rsid w:val="004D75CE"/>
    <w:rsid w:val="004D7840"/>
    <w:rsid w:val="004E3DD8"/>
    <w:rsid w:val="004E67B3"/>
    <w:rsid w:val="004F0FC1"/>
    <w:rsid w:val="004F6663"/>
    <w:rsid w:val="004F7A53"/>
    <w:rsid w:val="005123BC"/>
    <w:rsid w:val="00513832"/>
    <w:rsid w:val="00514619"/>
    <w:rsid w:val="0052056B"/>
    <w:rsid w:val="00526C37"/>
    <w:rsid w:val="00527907"/>
    <w:rsid w:val="00530DB9"/>
    <w:rsid w:val="00533047"/>
    <w:rsid w:val="005416C6"/>
    <w:rsid w:val="00542009"/>
    <w:rsid w:val="00543370"/>
    <w:rsid w:val="00551028"/>
    <w:rsid w:val="00562EEE"/>
    <w:rsid w:val="005648CF"/>
    <w:rsid w:val="00564BEA"/>
    <w:rsid w:val="0056715B"/>
    <w:rsid w:val="00570BBD"/>
    <w:rsid w:val="00577B45"/>
    <w:rsid w:val="0058325A"/>
    <w:rsid w:val="00583441"/>
    <w:rsid w:val="005919AF"/>
    <w:rsid w:val="005943F5"/>
    <w:rsid w:val="0059463D"/>
    <w:rsid w:val="00595D85"/>
    <w:rsid w:val="00596D2C"/>
    <w:rsid w:val="005A0E3A"/>
    <w:rsid w:val="005A20E2"/>
    <w:rsid w:val="005A49C6"/>
    <w:rsid w:val="005A58C2"/>
    <w:rsid w:val="005A5F14"/>
    <w:rsid w:val="005B1E76"/>
    <w:rsid w:val="005B3466"/>
    <w:rsid w:val="005B62F5"/>
    <w:rsid w:val="005B6A1A"/>
    <w:rsid w:val="005C229A"/>
    <w:rsid w:val="005C5BD0"/>
    <w:rsid w:val="005C7CB4"/>
    <w:rsid w:val="005D2146"/>
    <w:rsid w:val="005E4F00"/>
    <w:rsid w:val="005F600A"/>
    <w:rsid w:val="005F6388"/>
    <w:rsid w:val="005F7235"/>
    <w:rsid w:val="005F7286"/>
    <w:rsid w:val="0061499B"/>
    <w:rsid w:val="006161FB"/>
    <w:rsid w:val="006230D2"/>
    <w:rsid w:val="006248BE"/>
    <w:rsid w:val="006250F3"/>
    <w:rsid w:val="00626FD8"/>
    <w:rsid w:val="00627EB5"/>
    <w:rsid w:val="006329E1"/>
    <w:rsid w:val="00633E73"/>
    <w:rsid w:val="00644C3B"/>
    <w:rsid w:val="006459C6"/>
    <w:rsid w:val="00647688"/>
    <w:rsid w:val="00650F0C"/>
    <w:rsid w:val="0065229E"/>
    <w:rsid w:val="00655308"/>
    <w:rsid w:val="00660BBA"/>
    <w:rsid w:val="00664450"/>
    <w:rsid w:val="006820E0"/>
    <w:rsid w:val="00682CAF"/>
    <w:rsid w:val="0069000A"/>
    <w:rsid w:val="006936EB"/>
    <w:rsid w:val="00695777"/>
    <w:rsid w:val="006A359E"/>
    <w:rsid w:val="006B2383"/>
    <w:rsid w:val="006B30F5"/>
    <w:rsid w:val="006C07E8"/>
    <w:rsid w:val="006C0DC6"/>
    <w:rsid w:val="006C3399"/>
    <w:rsid w:val="006C42CF"/>
    <w:rsid w:val="006D0144"/>
    <w:rsid w:val="006D51C6"/>
    <w:rsid w:val="006E3FC8"/>
    <w:rsid w:val="006E415B"/>
    <w:rsid w:val="006E6C77"/>
    <w:rsid w:val="006F1C41"/>
    <w:rsid w:val="006F46A9"/>
    <w:rsid w:val="006F6553"/>
    <w:rsid w:val="007050CA"/>
    <w:rsid w:val="00707A6C"/>
    <w:rsid w:val="007157EF"/>
    <w:rsid w:val="00716FF2"/>
    <w:rsid w:val="00724859"/>
    <w:rsid w:val="007278E2"/>
    <w:rsid w:val="0073193C"/>
    <w:rsid w:val="00731B17"/>
    <w:rsid w:val="0073670F"/>
    <w:rsid w:val="00737BAB"/>
    <w:rsid w:val="00740FCE"/>
    <w:rsid w:val="00753E67"/>
    <w:rsid w:val="00757943"/>
    <w:rsid w:val="00771B53"/>
    <w:rsid w:val="007857CA"/>
    <w:rsid w:val="007B17C4"/>
    <w:rsid w:val="007B1F5A"/>
    <w:rsid w:val="007B3AB6"/>
    <w:rsid w:val="007B462B"/>
    <w:rsid w:val="007B5AFF"/>
    <w:rsid w:val="007C136F"/>
    <w:rsid w:val="007C5AF4"/>
    <w:rsid w:val="007D2C96"/>
    <w:rsid w:val="007D36E9"/>
    <w:rsid w:val="007D5767"/>
    <w:rsid w:val="007E56FD"/>
    <w:rsid w:val="007F4328"/>
    <w:rsid w:val="007F4451"/>
    <w:rsid w:val="007F793B"/>
    <w:rsid w:val="008043DD"/>
    <w:rsid w:val="00813EC8"/>
    <w:rsid w:val="00817F8C"/>
    <w:rsid w:val="008225C3"/>
    <w:rsid w:val="008339AC"/>
    <w:rsid w:val="0083428B"/>
    <w:rsid w:val="008422E6"/>
    <w:rsid w:val="00851812"/>
    <w:rsid w:val="00855AD0"/>
    <w:rsid w:val="00855C03"/>
    <w:rsid w:val="00856E4D"/>
    <w:rsid w:val="00863B11"/>
    <w:rsid w:val="00871C81"/>
    <w:rsid w:val="00874602"/>
    <w:rsid w:val="00876DAC"/>
    <w:rsid w:val="00876F99"/>
    <w:rsid w:val="008820B3"/>
    <w:rsid w:val="00886169"/>
    <w:rsid w:val="00886831"/>
    <w:rsid w:val="0089181A"/>
    <w:rsid w:val="00893B3E"/>
    <w:rsid w:val="008965F6"/>
    <w:rsid w:val="008A1C1F"/>
    <w:rsid w:val="008A2B5E"/>
    <w:rsid w:val="008A7E35"/>
    <w:rsid w:val="008B4BAD"/>
    <w:rsid w:val="008B776A"/>
    <w:rsid w:val="008B7F91"/>
    <w:rsid w:val="008C73D6"/>
    <w:rsid w:val="008D0786"/>
    <w:rsid w:val="008D3386"/>
    <w:rsid w:val="008E2EB8"/>
    <w:rsid w:val="008E3A18"/>
    <w:rsid w:val="008E4878"/>
    <w:rsid w:val="008F1A2F"/>
    <w:rsid w:val="008F6AC8"/>
    <w:rsid w:val="008F704C"/>
    <w:rsid w:val="008F7563"/>
    <w:rsid w:val="0090206C"/>
    <w:rsid w:val="00902998"/>
    <w:rsid w:val="00902A6E"/>
    <w:rsid w:val="009100F4"/>
    <w:rsid w:val="00912C1B"/>
    <w:rsid w:val="00915234"/>
    <w:rsid w:val="00920B94"/>
    <w:rsid w:val="0092125E"/>
    <w:rsid w:val="00924319"/>
    <w:rsid w:val="009250A3"/>
    <w:rsid w:val="009306F3"/>
    <w:rsid w:val="0093266F"/>
    <w:rsid w:val="009355BA"/>
    <w:rsid w:val="009436AC"/>
    <w:rsid w:val="009500FA"/>
    <w:rsid w:val="00951FAF"/>
    <w:rsid w:val="009521F3"/>
    <w:rsid w:val="00952A7A"/>
    <w:rsid w:val="009549FD"/>
    <w:rsid w:val="00957A6D"/>
    <w:rsid w:val="009652BE"/>
    <w:rsid w:val="009736DC"/>
    <w:rsid w:val="00974BF8"/>
    <w:rsid w:val="00974DD3"/>
    <w:rsid w:val="0097706E"/>
    <w:rsid w:val="009778A3"/>
    <w:rsid w:val="00991122"/>
    <w:rsid w:val="0099340C"/>
    <w:rsid w:val="009A0298"/>
    <w:rsid w:val="009A1836"/>
    <w:rsid w:val="009A3B33"/>
    <w:rsid w:val="009A45A0"/>
    <w:rsid w:val="009B0360"/>
    <w:rsid w:val="009B35B5"/>
    <w:rsid w:val="009B4773"/>
    <w:rsid w:val="009B706A"/>
    <w:rsid w:val="009C0CD6"/>
    <w:rsid w:val="009C6131"/>
    <w:rsid w:val="009D2556"/>
    <w:rsid w:val="009E771A"/>
    <w:rsid w:val="009F5B70"/>
    <w:rsid w:val="00A048D8"/>
    <w:rsid w:val="00A10C36"/>
    <w:rsid w:val="00A12673"/>
    <w:rsid w:val="00A1535B"/>
    <w:rsid w:val="00A162A9"/>
    <w:rsid w:val="00A207E7"/>
    <w:rsid w:val="00A2249B"/>
    <w:rsid w:val="00A40EF0"/>
    <w:rsid w:val="00A41799"/>
    <w:rsid w:val="00A630FD"/>
    <w:rsid w:val="00A64F32"/>
    <w:rsid w:val="00A74908"/>
    <w:rsid w:val="00A806A4"/>
    <w:rsid w:val="00A91213"/>
    <w:rsid w:val="00A960DC"/>
    <w:rsid w:val="00AA29B1"/>
    <w:rsid w:val="00AA66D7"/>
    <w:rsid w:val="00AA7146"/>
    <w:rsid w:val="00AB1B68"/>
    <w:rsid w:val="00AC100C"/>
    <w:rsid w:val="00AC3653"/>
    <w:rsid w:val="00AC4859"/>
    <w:rsid w:val="00AE0241"/>
    <w:rsid w:val="00AE49FC"/>
    <w:rsid w:val="00AE5008"/>
    <w:rsid w:val="00AF2C65"/>
    <w:rsid w:val="00AF5002"/>
    <w:rsid w:val="00B020F5"/>
    <w:rsid w:val="00B07AA1"/>
    <w:rsid w:val="00B1495F"/>
    <w:rsid w:val="00B2318B"/>
    <w:rsid w:val="00B259D5"/>
    <w:rsid w:val="00B26302"/>
    <w:rsid w:val="00B304FA"/>
    <w:rsid w:val="00B34DC3"/>
    <w:rsid w:val="00B362F1"/>
    <w:rsid w:val="00B37B3B"/>
    <w:rsid w:val="00B40935"/>
    <w:rsid w:val="00B44C47"/>
    <w:rsid w:val="00B478A3"/>
    <w:rsid w:val="00B540F4"/>
    <w:rsid w:val="00B55E0A"/>
    <w:rsid w:val="00B566A2"/>
    <w:rsid w:val="00B57756"/>
    <w:rsid w:val="00B57F4F"/>
    <w:rsid w:val="00B651AF"/>
    <w:rsid w:val="00B705B9"/>
    <w:rsid w:val="00B74A29"/>
    <w:rsid w:val="00B7636D"/>
    <w:rsid w:val="00B7668F"/>
    <w:rsid w:val="00B80CF1"/>
    <w:rsid w:val="00B85729"/>
    <w:rsid w:val="00B85741"/>
    <w:rsid w:val="00BA2A38"/>
    <w:rsid w:val="00BA31C4"/>
    <w:rsid w:val="00BB02E6"/>
    <w:rsid w:val="00BB5A7C"/>
    <w:rsid w:val="00BB6B51"/>
    <w:rsid w:val="00BB6D85"/>
    <w:rsid w:val="00BC2BA6"/>
    <w:rsid w:val="00BC784B"/>
    <w:rsid w:val="00BD0C60"/>
    <w:rsid w:val="00BD34DB"/>
    <w:rsid w:val="00BD7AA5"/>
    <w:rsid w:val="00BE3324"/>
    <w:rsid w:val="00BE610F"/>
    <w:rsid w:val="00C02631"/>
    <w:rsid w:val="00C116D1"/>
    <w:rsid w:val="00C17BCF"/>
    <w:rsid w:val="00C3246A"/>
    <w:rsid w:val="00C42785"/>
    <w:rsid w:val="00C46402"/>
    <w:rsid w:val="00C51843"/>
    <w:rsid w:val="00C560EE"/>
    <w:rsid w:val="00C5794F"/>
    <w:rsid w:val="00C65564"/>
    <w:rsid w:val="00C66F9E"/>
    <w:rsid w:val="00C849B0"/>
    <w:rsid w:val="00C8733A"/>
    <w:rsid w:val="00C942C0"/>
    <w:rsid w:val="00C94C78"/>
    <w:rsid w:val="00C94F2A"/>
    <w:rsid w:val="00CA61D8"/>
    <w:rsid w:val="00CA6846"/>
    <w:rsid w:val="00CA6EFF"/>
    <w:rsid w:val="00CA7391"/>
    <w:rsid w:val="00CB38CB"/>
    <w:rsid w:val="00CC151D"/>
    <w:rsid w:val="00CC2DA1"/>
    <w:rsid w:val="00CC5FDE"/>
    <w:rsid w:val="00CC7CB8"/>
    <w:rsid w:val="00CD1D98"/>
    <w:rsid w:val="00CD24C3"/>
    <w:rsid w:val="00CD563C"/>
    <w:rsid w:val="00CD6527"/>
    <w:rsid w:val="00CE2B4F"/>
    <w:rsid w:val="00CE3E73"/>
    <w:rsid w:val="00CE3EFE"/>
    <w:rsid w:val="00CF0586"/>
    <w:rsid w:val="00CF1267"/>
    <w:rsid w:val="00CF453D"/>
    <w:rsid w:val="00D04F85"/>
    <w:rsid w:val="00D113F6"/>
    <w:rsid w:val="00D12DBC"/>
    <w:rsid w:val="00D13200"/>
    <w:rsid w:val="00D14467"/>
    <w:rsid w:val="00D16B29"/>
    <w:rsid w:val="00D20091"/>
    <w:rsid w:val="00D24B3C"/>
    <w:rsid w:val="00D26769"/>
    <w:rsid w:val="00D27AF8"/>
    <w:rsid w:val="00D44DC8"/>
    <w:rsid w:val="00D4676E"/>
    <w:rsid w:val="00D652C6"/>
    <w:rsid w:val="00D6543F"/>
    <w:rsid w:val="00D673FE"/>
    <w:rsid w:val="00D7092A"/>
    <w:rsid w:val="00D73C92"/>
    <w:rsid w:val="00D74E0C"/>
    <w:rsid w:val="00D76BA7"/>
    <w:rsid w:val="00D823F9"/>
    <w:rsid w:val="00D83966"/>
    <w:rsid w:val="00D91D46"/>
    <w:rsid w:val="00D93761"/>
    <w:rsid w:val="00D94688"/>
    <w:rsid w:val="00D96A64"/>
    <w:rsid w:val="00D96CD3"/>
    <w:rsid w:val="00DA1776"/>
    <w:rsid w:val="00DB4C65"/>
    <w:rsid w:val="00DB4CFE"/>
    <w:rsid w:val="00DB5A2E"/>
    <w:rsid w:val="00DB64E9"/>
    <w:rsid w:val="00DC0528"/>
    <w:rsid w:val="00DC1104"/>
    <w:rsid w:val="00DC18D2"/>
    <w:rsid w:val="00DC2470"/>
    <w:rsid w:val="00DC49F0"/>
    <w:rsid w:val="00DC532F"/>
    <w:rsid w:val="00DC6E5D"/>
    <w:rsid w:val="00DC7466"/>
    <w:rsid w:val="00DC7E1C"/>
    <w:rsid w:val="00DD200B"/>
    <w:rsid w:val="00DD4D6E"/>
    <w:rsid w:val="00DD7269"/>
    <w:rsid w:val="00DE16D8"/>
    <w:rsid w:val="00DE4AC5"/>
    <w:rsid w:val="00DE65A2"/>
    <w:rsid w:val="00DE67E4"/>
    <w:rsid w:val="00DF1CC9"/>
    <w:rsid w:val="00DF2DCC"/>
    <w:rsid w:val="00DF78DE"/>
    <w:rsid w:val="00E00054"/>
    <w:rsid w:val="00E01D0E"/>
    <w:rsid w:val="00E12F0D"/>
    <w:rsid w:val="00E13A0F"/>
    <w:rsid w:val="00E15D61"/>
    <w:rsid w:val="00E16215"/>
    <w:rsid w:val="00E168CD"/>
    <w:rsid w:val="00E211C8"/>
    <w:rsid w:val="00E21483"/>
    <w:rsid w:val="00E237E8"/>
    <w:rsid w:val="00E262BE"/>
    <w:rsid w:val="00E27054"/>
    <w:rsid w:val="00E27B5C"/>
    <w:rsid w:val="00E3145B"/>
    <w:rsid w:val="00E31507"/>
    <w:rsid w:val="00E31650"/>
    <w:rsid w:val="00E31CD8"/>
    <w:rsid w:val="00E32034"/>
    <w:rsid w:val="00E3213E"/>
    <w:rsid w:val="00E35169"/>
    <w:rsid w:val="00E4026D"/>
    <w:rsid w:val="00E45695"/>
    <w:rsid w:val="00E466E6"/>
    <w:rsid w:val="00E51E40"/>
    <w:rsid w:val="00E52FE4"/>
    <w:rsid w:val="00E53724"/>
    <w:rsid w:val="00E53B2F"/>
    <w:rsid w:val="00E552C8"/>
    <w:rsid w:val="00E6117E"/>
    <w:rsid w:val="00E618DC"/>
    <w:rsid w:val="00E65F81"/>
    <w:rsid w:val="00E704B2"/>
    <w:rsid w:val="00E74D0E"/>
    <w:rsid w:val="00E75006"/>
    <w:rsid w:val="00E763EA"/>
    <w:rsid w:val="00E84350"/>
    <w:rsid w:val="00E85863"/>
    <w:rsid w:val="00E862EA"/>
    <w:rsid w:val="00E91AE4"/>
    <w:rsid w:val="00E954DF"/>
    <w:rsid w:val="00EA0789"/>
    <w:rsid w:val="00EA14E4"/>
    <w:rsid w:val="00EA431D"/>
    <w:rsid w:val="00EA5B20"/>
    <w:rsid w:val="00EB35A3"/>
    <w:rsid w:val="00EB3C46"/>
    <w:rsid w:val="00EB602E"/>
    <w:rsid w:val="00EC4BCD"/>
    <w:rsid w:val="00ED3F89"/>
    <w:rsid w:val="00ED54F1"/>
    <w:rsid w:val="00EE0190"/>
    <w:rsid w:val="00EE60CE"/>
    <w:rsid w:val="00EE6313"/>
    <w:rsid w:val="00EF2D8F"/>
    <w:rsid w:val="00F02E97"/>
    <w:rsid w:val="00F06F34"/>
    <w:rsid w:val="00F24CB9"/>
    <w:rsid w:val="00F261B6"/>
    <w:rsid w:val="00F33F5E"/>
    <w:rsid w:val="00F379BC"/>
    <w:rsid w:val="00F37D99"/>
    <w:rsid w:val="00F5047F"/>
    <w:rsid w:val="00F526B8"/>
    <w:rsid w:val="00F5322E"/>
    <w:rsid w:val="00F60840"/>
    <w:rsid w:val="00F60A42"/>
    <w:rsid w:val="00F64DE8"/>
    <w:rsid w:val="00F72620"/>
    <w:rsid w:val="00F73BA0"/>
    <w:rsid w:val="00F74FDD"/>
    <w:rsid w:val="00F75B86"/>
    <w:rsid w:val="00F77933"/>
    <w:rsid w:val="00F8411A"/>
    <w:rsid w:val="00F900A5"/>
    <w:rsid w:val="00FA1779"/>
    <w:rsid w:val="00FB0793"/>
    <w:rsid w:val="00FB3763"/>
    <w:rsid w:val="00FC0E51"/>
    <w:rsid w:val="00FC1405"/>
    <w:rsid w:val="00FC2716"/>
    <w:rsid w:val="00FC3826"/>
    <w:rsid w:val="00FD6FEC"/>
    <w:rsid w:val="00FE5B1B"/>
    <w:rsid w:val="00FE6DE3"/>
    <w:rsid w:val="00FF0913"/>
    <w:rsid w:val="00FF3FDE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32689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DC3"/>
    <w:pPr>
      <w:spacing w:before="120" w:after="120" w:line="360" w:lineRule="auto"/>
      <w:jc w:val="both"/>
    </w:pPr>
    <w:rPr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11C8"/>
    <w:pPr>
      <w:keepNext/>
      <w:keepLines/>
      <w:pBdr>
        <w:bottom w:val="single" w:sz="24" w:space="4" w:color="F0CDA1" w:themeColor="accent1"/>
      </w:pBdr>
      <w:spacing w:after="400"/>
      <w:outlineLvl w:val="0"/>
    </w:pPr>
    <w:rPr>
      <w:rFonts w:ascii="Arial" w:eastAsiaTheme="majorEastAsia" w:hAnsi="Arial" w:cstheme="majorBidi"/>
      <w:b/>
      <w:caps/>
      <w:color w:val="107082" w:themeColor="accent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211C8"/>
    <w:pPr>
      <w:outlineLvl w:val="1"/>
    </w:pPr>
    <w:rPr>
      <w:rFonts w:ascii="Arial" w:hAnsi="Arial"/>
      <w:b/>
      <w:color w:val="D17406" w:themeColor="accent5" w:themeShade="BF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5A20E2"/>
    <w:pPr>
      <w:tabs>
        <w:tab w:val="center" w:pos="4844"/>
        <w:tab w:val="right" w:pos="9689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47AF5"/>
    <w:rPr>
      <w:color w:val="595959" w:themeColor="text1" w:themeTint="A6"/>
      <w:sz w:val="24"/>
    </w:rPr>
  </w:style>
  <w:style w:type="paragraph" w:styleId="Footer">
    <w:name w:val="footer"/>
    <w:basedOn w:val="Normal"/>
    <w:link w:val="FooterChar"/>
    <w:uiPriority w:val="99"/>
    <w:rsid w:val="008E3A18"/>
    <w:pPr>
      <w:pBdr>
        <w:top w:val="single" w:sz="8" w:space="1" w:color="64B2C1" w:themeColor="background2"/>
      </w:pBdr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8E3A18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A162A9"/>
    <w:pPr>
      <w:spacing w:after="0"/>
      <w:contextualSpacing/>
      <w:jc w:val="center"/>
    </w:pPr>
    <w:rPr>
      <w:rFonts w:asciiTheme="majorHAnsi" w:eastAsiaTheme="majorEastAsia" w:hAnsiTheme="majorHAnsi" w:cstheme="majorBidi"/>
      <w:b/>
      <w:caps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62A9"/>
    <w:rPr>
      <w:rFonts w:asciiTheme="majorHAnsi" w:eastAsiaTheme="majorEastAsia" w:hAnsiTheme="majorHAnsi" w:cstheme="majorBidi"/>
      <w:b/>
      <w:caps/>
      <w:color w:val="FFFFFF" w:themeColor="background1"/>
      <w:spacing w:val="-10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3966"/>
    <w:pPr>
      <w:numPr>
        <w:ilvl w:val="1"/>
      </w:numPr>
      <w:spacing w:after="0"/>
      <w:jc w:val="center"/>
    </w:pPr>
    <w:rPr>
      <w:rFonts w:eastAsiaTheme="minorEastAsia"/>
      <w:b/>
      <w:i/>
      <w:color w:val="107082" w:themeColor="accent2"/>
      <w:spacing w:val="15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D83966"/>
    <w:rPr>
      <w:rFonts w:eastAsiaTheme="minorEastAsia"/>
      <w:b/>
      <w:i/>
      <w:color w:val="107082" w:themeColor="accent2"/>
      <w:spacing w:val="15"/>
      <w:sz w:val="48"/>
    </w:rPr>
  </w:style>
  <w:style w:type="character" w:customStyle="1" w:styleId="Heading1Char">
    <w:name w:val="Heading 1 Char"/>
    <w:basedOn w:val="DefaultParagraphFont"/>
    <w:link w:val="Heading1"/>
    <w:uiPriority w:val="9"/>
    <w:rsid w:val="00E211C8"/>
    <w:rPr>
      <w:rFonts w:ascii="Arial" w:eastAsiaTheme="majorEastAsia" w:hAnsi="Arial" w:cstheme="majorBidi"/>
      <w:b/>
      <w:caps/>
      <w:color w:val="107082" w:themeColor="accent2"/>
      <w:sz w:val="24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qFormat/>
    <w:rsid w:val="00E85863"/>
    <w:rPr>
      <w:rFonts w:asciiTheme="majorHAnsi" w:hAnsiTheme="majorHAnsi"/>
      <w:b/>
      <w:i w:val="0"/>
      <w:color w:val="107082" w:themeColor="accent2"/>
      <w:sz w:val="28"/>
    </w:rPr>
  </w:style>
  <w:style w:type="character" w:styleId="Emphasis">
    <w:name w:val="Emphasis"/>
    <w:uiPriority w:val="20"/>
    <w:qFormat/>
    <w:rsid w:val="007D2C96"/>
    <w:rPr>
      <w:rFonts w:cstheme="minorHAnsi"/>
      <w:i/>
      <w:color w:val="262626" w:themeColor="text1" w:themeTint="D9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211C8"/>
    <w:rPr>
      <w:rFonts w:ascii="Arial" w:hAnsi="Arial"/>
      <w:b/>
      <w:color w:val="D17406" w:themeColor="accent5" w:themeShade="BF"/>
      <w:sz w:val="24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rsid w:val="00596D2C"/>
    <w:pPr>
      <w:tabs>
        <w:tab w:val="left" w:pos="480"/>
        <w:tab w:val="right" w:leader="dot" w:pos="5030"/>
      </w:tabs>
      <w:spacing w:after="100"/>
    </w:pPr>
    <w:rPr>
      <w:noProof/>
      <w:color w:val="auto"/>
    </w:rPr>
  </w:style>
  <w:style w:type="character" w:styleId="Hyperlink">
    <w:name w:val="Hyperlink"/>
    <w:basedOn w:val="DefaultParagraphFont"/>
    <w:uiPriority w:val="99"/>
    <w:unhideWhenUsed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rsid w:val="009736DC"/>
    <w:pPr>
      <w:tabs>
        <w:tab w:val="left" w:pos="1100"/>
        <w:tab w:val="right" w:leader="dot" w:pos="5256"/>
      </w:tabs>
      <w:spacing w:after="100"/>
      <w:ind w:left="360"/>
      <w:jc w:val="left"/>
    </w:pPr>
    <w:rPr>
      <w:noProof/>
      <w:color w:val="auto"/>
    </w:r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link w:val="NoSpacingChar"/>
    <w:uiPriority w:val="1"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rsid w:val="0003123C"/>
    <w:pPr>
      <w:numPr>
        <w:numId w:val="1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rsid w:val="0003123C"/>
    <w:pPr>
      <w:numPr>
        <w:numId w:val="6"/>
      </w:numPr>
      <w:spacing w:before="0" w:after="200" w:line="276" w:lineRule="auto"/>
      <w:ind w:left="340" w:hanging="340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qFormat/>
    <w:rsid w:val="00BA31C4"/>
    <w:rPr>
      <w:b/>
      <w:bCs/>
    </w:rPr>
  </w:style>
  <w:style w:type="paragraph" w:styleId="ListBullet2">
    <w:name w:val="List Bullet 2"/>
    <w:basedOn w:val="Normal"/>
    <w:uiPriority w:val="99"/>
    <w:rsid w:val="00D27AF8"/>
    <w:pPr>
      <w:numPr>
        <w:numId w:val="7"/>
      </w:numPr>
      <w:spacing w:before="0"/>
    </w:pPr>
  </w:style>
  <w:style w:type="paragraph" w:customStyle="1" w:styleId="Graphheading1">
    <w:name w:val="Graph heading 1"/>
    <w:basedOn w:val="Normal"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qFormat/>
    <w:rsid w:val="008965F6"/>
    <w:pPr>
      <w:numPr>
        <w:numId w:val="2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qFormat/>
    <w:rsid w:val="008965F6"/>
    <w:pPr>
      <w:numPr>
        <w:numId w:val="4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qFormat/>
    <w:rsid w:val="008965F6"/>
    <w:pPr>
      <w:numPr>
        <w:numId w:val="3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qFormat/>
    <w:rsid w:val="008965F6"/>
    <w:pPr>
      <w:numPr>
        <w:numId w:val="5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qFormat/>
    <w:rsid w:val="00E237E8"/>
    <w:pPr>
      <w:spacing w:before="0" w:after="0" w:line="240" w:lineRule="auto"/>
    </w:pPr>
    <w:rPr>
      <w:color w:val="0D0D0D" w:themeColor="text1" w:themeTint="F2"/>
      <w:sz w:val="18"/>
    </w:rPr>
  </w:style>
  <w:style w:type="paragraph" w:customStyle="1" w:styleId="TableHeadings">
    <w:name w:val="Table Headings"/>
    <w:basedOn w:val="Normal"/>
    <w:qFormat/>
    <w:rsid w:val="00A162A9"/>
    <w:pPr>
      <w:spacing w:before="0" w:after="0" w:line="216" w:lineRule="auto"/>
      <w:ind w:left="85"/>
    </w:pPr>
    <w:rPr>
      <w:b/>
      <w:caps/>
      <w:color w:val="FFFFFF" w:themeColor="background1"/>
      <w:sz w:val="18"/>
      <w:szCs w:val="18"/>
    </w:rPr>
  </w:style>
  <w:style w:type="character" w:styleId="PageNumber">
    <w:name w:val="page number"/>
    <w:basedOn w:val="DefaultParagraphFont"/>
    <w:uiPriority w:val="99"/>
    <w:rsid w:val="00096BE1"/>
    <w:rPr>
      <w:color w:val="auto"/>
      <w:sz w:val="18"/>
      <w:bdr w:val="none" w:sz="0" w:space="0" w:color="auto"/>
    </w:rPr>
  </w:style>
  <w:style w:type="paragraph" w:styleId="Caption">
    <w:name w:val="caption"/>
    <w:basedOn w:val="Normal"/>
    <w:next w:val="Normal"/>
    <w:uiPriority w:val="35"/>
    <w:unhideWhenUsed/>
    <w:qFormat/>
    <w:rsid w:val="00B566A2"/>
    <w:pPr>
      <w:spacing w:before="0" w:after="200" w:line="240" w:lineRule="auto"/>
    </w:pPr>
    <w:rPr>
      <w:i/>
      <w:iCs/>
      <w:color w:val="00292E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B6B51"/>
    <w:pPr>
      <w:spacing w:after="0"/>
    </w:pPr>
  </w:style>
  <w:style w:type="paragraph" w:customStyle="1" w:styleId="Sout">
    <w:name w:val="Sout"/>
    <w:basedOn w:val="Heading2"/>
    <w:link w:val="SoutChar"/>
    <w:qFormat/>
    <w:rsid w:val="00E74D0E"/>
    <w:pPr>
      <w:spacing w:line="240" w:lineRule="auto"/>
    </w:pPr>
    <w:rPr>
      <w:rFonts w:asciiTheme="majorHAnsi" w:hAnsiTheme="majorHAnsi"/>
      <w:sz w:val="40"/>
      <w:lang w:val="en-GB" w:eastAsia="en-GB"/>
    </w:rPr>
  </w:style>
  <w:style w:type="character" w:customStyle="1" w:styleId="SoutChar">
    <w:name w:val="Sout Char"/>
    <w:basedOn w:val="DefaultParagraphFont"/>
    <w:link w:val="Sout"/>
    <w:rsid w:val="00E74D0E"/>
    <w:rPr>
      <w:rFonts w:asciiTheme="majorHAnsi" w:hAnsiTheme="majorHAnsi"/>
      <w:b/>
      <w:color w:val="D17406" w:themeColor="accent5" w:themeShade="BF"/>
      <w:sz w:val="40"/>
      <w:szCs w:val="36"/>
      <w:lang w:val="en-GB" w:eastAsia="en-GB"/>
    </w:rPr>
  </w:style>
  <w:style w:type="table" w:customStyle="1" w:styleId="TableNormalSided">
    <w:name w:val="Table Normal (Sided)"/>
    <w:basedOn w:val="TableNormal"/>
    <w:rsid w:val="006459C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D0CECE"/>
        <w:left w:val="single" w:sz="4" w:space="0" w:color="D0CECE"/>
        <w:bottom w:val="single" w:sz="4" w:space="0" w:color="D0CECE"/>
        <w:right w:val="single" w:sz="4" w:space="0" w:color="D0CECE"/>
        <w:insideH w:val="single" w:sz="6" w:space="0" w:color="D0CECE"/>
        <w:insideV w:val="single" w:sz="6" w:space="0" w:color="D0CECE"/>
      </w:tblBorders>
      <w:tblCellMar>
        <w:top w:w="115" w:type="dxa"/>
        <w:left w:w="115" w:type="dxa"/>
        <w:right w:w="115" w:type="dxa"/>
      </w:tblCellMar>
    </w:tblPr>
    <w:tblStylePr w:type="firstCol">
      <w:rPr>
        <w:b/>
      </w:rPr>
      <w:tblPr/>
      <w:tcPr>
        <w:shd w:val="clear" w:color="auto" w:fill="D9D9D9"/>
      </w:tcPr>
    </w:tblStylePr>
    <w:tblStylePr w:type="nwCell">
      <w:rPr>
        <w:b/>
      </w:rPr>
    </w:tblStylePr>
  </w:style>
  <w:style w:type="table" w:customStyle="1" w:styleId="TableStyle1">
    <w:name w:val="Table Style 1"/>
    <w:basedOn w:val="TableNormal"/>
    <w:rsid w:val="006459C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DDD9C3"/>
        <w:left w:val="single" w:sz="4" w:space="0" w:color="DDD9C3"/>
        <w:bottom w:val="single" w:sz="4" w:space="0" w:color="DDD9C3"/>
        <w:right w:val="single" w:sz="4" w:space="0" w:color="DDD9C3"/>
        <w:insideH w:val="single" w:sz="4" w:space="0" w:color="DDD9C3"/>
        <w:insideV w:val="single" w:sz="4" w:space="0" w:color="DDD9C3"/>
      </w:tblBorders>
    </w:tblPr>
    <w:tblStylePr w:type="firstRow">
      <w:rPr>
        <w:b/>
      </w:rPr>
      <w:tblPr/>
      <w:tcPr>
        <w:shd w:val="clear" w:color="auto" w:fill="D9D9D9"/>
      </w:tcPr>
    </w:tblStylePr>
  </w:style>
  <w:style w:type="paragraph" w:customStyle="1" w:styleId="Heading3Custom">
    <w:name w:val="Heading 3 Custom"/>
    <w:basedOn w:val="Heading3"/>
    <w:next w:val="Heading3"/>
    <w:link w:val="Heading3CustomChar"/>
    <w:qFormat/>
    <w:rsid w:val="004D4D68"/>
    <w:pPr>
      <w:jc w:val="left"/>
    </w:pPr>
    <w:rPr>
      <w:rFonts w:ascii="Arial" w:eastAsia="Times New Roman" w:hAnsi="Arial" w:cs="Times New Roman"/>
      <w:b/>
      <w:color w:val="107082"/>
    </w:rPr>
  </w:style>
  <w:style w:type="character" w:customStyle="1" w:styleId="Heading3CustomChar">
    <w:name w:val="Heading 3 Custom Char"/>
    <w:basedOn w:val="DefaultParagraphFont"/>
    <w:link w:val="Heading3Custom"/>
    <w:rsid w:val="004D4D68"/>
    <w:rPr>
      <w:rFonts w:ascii="Arial" w:eastAsia="Times New Roman" w:hAnsi="Arial" w:cs="Times New Roman"/>
      <w:b/>
      <w:color w:val="107082"/>
      <w:sz w:val="24"/>
      <w:szCs w:val="24"/>
    </w:rPr>
  </w:style>
  <w:style w:type="paragraph" w:styleId="TOC3">
    <w:name w:val="toc 3"/>
    <w:basedOn w:val="Normal"/>
    <w:next w:val="Normal"/>
    <w:autoRedefine/>
    <w:uiPriority w:val="39"/>
    <w:rsid w:val="007F4451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F73BA0"/>
  </w:style>
  <w:style w:type="character" w:customStyle="1" w:styleId="NoSpacingChar">
    <w:name w:val="No Spacing Char"/>
    <w:basedOn w:val="DefaultParagraphFont"/>
    <w:link w:val="NoSpacing"/>
    <w:uiPriority w:val="1"/>
    <w:rsid w:val="006F46A9"/>
    <w:rPr>
      <w:i/>
      <w:color w:val="595959" w:themeColor="text1" w:themeTint="A6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6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eader" Target="header5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5.png"/><Relationship Id="rId34" Type="http://schemas.openxmlformats.org/officeDocument/2006/relationships/image" Target="media/image16.jpeg"/><Relationship Id="rId42" Type="http://schemas.openxmlformats.org/officeDocument/2006/relationships/image" Target="media/image2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7.emf"/><Relationship Id="rId32" Type="http://schemas.openxmlformats.org/officeDocument/2006/relationships/image" Target="media/image14.jpeg"/><Relationship Id="rId37" Type="http://schemas.openxmlformats.org/officeDocument/2006/relationships/image" Target="media/image19.jpeg"/><Relationship Id="rId40" Type="http://schemas.openxmlformats.org/officeDocument/2006/relationships/image" Target="media/image22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oleObject" Target="embeddings/oleObject1.bin"/><Relationship Id="rId28" Type="http://schemas.openxmlformats.org/officeDocument/2006/relationships/image" Target="media/image10.jpeg"/><Relationship Id="rId36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31" Type="http://schemas.openxmlformats.org/officeDocument/2006/relationships/image" Target="media/image13.jpeg"/><Relationship Id="rId44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6.emf"/><Relationship Id="rId27" Type="http://schemas.openxmlformats.org/officeDocument/2006/relationships/image" Target="media/image9.jpeg"/><Relationship Id="rId30" Type="http://schemas.openxmlformats.org/officeDocument/2006/relationships/image" Target="media/image12.jpeg"/><Relationship Id="rId35" Type="http://schemas.openxmlformats.org/officeDocument/2006/relationships/image" Target="media/image17.jpeg"/><Relationship Id="rId43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5" Type="http://schemas.openxmlformats.org/officeDocument/2006/relationships/oleObject" Target="embeddings/oleObject2.bin"/><Relationship Id="rId33" Type="http://schemas.openxmlformats.org/officeDocument/2006/relationships/image" Target="media/image15.jpeg"/><Relationship Id="rId38" Type="http://schemas.openxmlformats.org/officeDocument/2006/relationships/image" Target="media/image20.jpeg"/><Relationship Id="rId46" Type="http://schemas.openxmlformats.org/officeDocument/2006/relationships/theme" Target="theme/theme1.xml"/><Relationship Id="rId20" Type="http://schemas.openxmlformats.org/officeDocument/2006/relationships/image" Target="media/image4.png"/><Relationship Id="rId41" Type="http://schemas.openxmlformats.org/officeDocument/2006/relationships/image" Target="media/image2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ckt\AppData\Roaming\Microsoft\Templates\Professional%20services%20business%20plan.dotx" TargetMode="External"/></Relationship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hib22</b:Tag>
    <b:SourceType>InternetSite</b:SourceType>
    <b:Guid>{89AAB6B5-9F17-4F6F-8FF5-DBE8D826BC48}</b:Guid>
    <b:Author>
      <b:Author>
        <b:NameList>
          <b:Person>
            <b:Last>hibernate.org</b:Last>
          </b:Person>
        </b:NameList>
      </b:Author>
    </b:Author>
    <b:Title>Your relational data. Objectively. - Hibernate ORM.</b:Title>
    <b:YearAccessed>2022</b:YearAccessed>
    <b:MonthAccessed>april</b:MonthAccessed>
    <b:DayAccessed>01</b:DayAccessed>
    <b:URL>https://hibernate.org/orm/</b:URL>
    <b:RefOrder>4</b:RefOrder>
  </b:Source>
  <b:Source>
    <b:Tag>Vis11</b:Tag>
    <b:SourceType>InternetSite</b:SourceType>
    <b:Guid>{14B1422D-2566-4FD1-AC0A-C5C81933C867}</b:Guid>
    <b:Author>
      <b:Author>
        <b:NameList>
          <b:Person>
            <b:Last>Visual-paradigm.com</b:Last>
          </b:Person>
        </b:NameList>
      </b:Author>
    </b:Author>
    <b:Title>How to Design Relational Database with ERD?</b:Title>
    <b:Year>2011</b:Year>
    <b:YearAccessed>2022</b:YearAccessed>
    <b:MonthAccessed>April</b:MonthAccessed>
    <b:DayAccessed>01</b:DayAccessed>
    <b:URL>https://www.visual-paradigm.com/tutorials/databasedesign.jsp</b:URL>
    <b:RefOrder>5</b:RefOrder>
  </b:Source>
  <b:Source>
    <b:Tag>Ora19</b:Tag>
    <b:SourceType>InternetSite</b:SourceType>
    <b:Guid>{93B55F8F-3BBF-4B81-990F-8E8CA6542BC4}</b:Guid>
    <b:Author>
      <b:Author>
        <b:NameList>
          <b:Person>
            <b:Last>Oracle</b:Last>
          </b:Person>
        </b:NameList>
      </b:Author>
    </b:Author>
    <b:Title>Abstract Methods and Classes (The JavaTM Tutorials &gt; Learning the Java Language &gt; Interfaces and Inheritance)</b:Title>
    <b:Year>2019</b:Year>
    <b:YearAccessed>2022</b:YearAccessed>
    <b:MonthAccessed>April</b:MonthAccessed>
    <b:DayAccessed>01</b:DayAccessed>
    <b:URL>https://docs.oracle.com/javase/tutorial/java/IandI/abstract.html</b:URL>
    <b:RefOrder>7</b:RefOrder>
  </b:Source>
  <b:Source>
    <b:Tag>doc225</b:Tag>
    <b:SourceType>InternetSite</b:SourceType>
    <b:Guid>{A4BFAB17-EBBF-41EC-BDCF-165B2B889666}</b:Guid>
    <b:Author>
      <b:Author>
        <b:NameList>
          <b:Person>
            <b:Last>docs.oracle.com</b:Last>
          </b:Person>
        </b:NameList>
      </b:Author>
    </b:Author>
    <b:Title>Configure Role-Based Access Control (RBAC)</b:Title>
    <b:YearAccessed>2022</b:YearAccessed>
    <b:MonthAccessed>April</b:MonthAccessed>
    <b:DayAccessed>01</b:DayAccessed>
    <b:URL>https://docs.oracle.com/cd/E65459_01/admin.1112/e65449/content/general_rbac.html</b:URL>
    <b:RefOrder>8</b:RefOrder>
  </b:Source>
  <b:Source>
    <b:Tag>Par19</b:Tag>
    <b:SourceType>InternetSite</b:SourceType>
    <b:Guid>{F4D82A9E-9E6B-46FD-AEE1-F47322818032}</b:Guid>
    <b:Author>
      <b:Author>
        <b:NameList>
          <b:Person>
            <b:Last>Paradigm</b:Last>
            <b:First>V</b:First>
          </b:Person>
        </b:NameList>
      </b:Author>
    </b:Author>
    <b:Title>UML Class Diagram Tutorial</b:Title>
    <b:Year>2019</b:Year>
    <b:YearAccessed>2022</b:YearAccessed>
    <b:MonthAccessed>April</b:MonthAccessed>
    <b:DayAccessed>01</b:DayAccessed>
    <b:URL>https://www.visual-paradigm.com/guide/uml-unified-modeling-language/uml-class-diagram-tutorial/</b:URL>
    <b:RefOrder>6</b:RefOrder>
  </b:Source>
  <b:Source>
    <b:Tag>www221</b:Tag>
    <b:SourceType>InternetSite</b:SourceType>
    <b:Guid>{FB5F3B14-2826-49FB-B1C3-C604505D14E1}</b:Guid>
    <b:Author>
      <b:Author>
        <b:NameList>
          <b:Person>
            <b:Last>www.bpmn.org</b:Last>
          </b:Person>
        </b:NameList>
      </b:Author>
    </b:Author>
    <b:Title>BPMN Specification - Business Process Model and Notation</b:Title>
    <b:YearAccessed>2022</b:YearAccessed>
    <b:MonthAccessed>April</b:MonthAccessed>
    <b:DayAccessed>01</b:DayAccessed>
    <b:URL>https://www.bpmn.org/</b:URL>
    <b:RefOrder>2</b:RefOrder>
  </b:Source>
  <b:Source>
    <b:Tag>Wik211</b:Tag>
    <b:SourceType>InternetSite</b:SourceType>
    <b:Guid>{531C9B93-0FCC-4756-B0AC-698902327DD7}</b:Guid>
    <b:Author>
      <b:Author>
        <b:NameList>
          <b:Person>
            <b:Last>Wikipedia</b:Last>
          </b:Person>
        </b:NameList>
      </b:Author>
    </b:Author>
    <b:Title>High-level design</b:Title>
    <b:Year>2021</b:Year>
    <b:YearAccessed>2022</b:YearAccessed>
    <b:MonthAccessed>April</b:MonthAccessed>
    <b:DayAccessed>01</b:DayAccessed>
    <b:URL>https://en.wikipedia.org/wiki/High-level_design</b:URL>
    <b:RefOrder>1</b:RefOrder>
  </b:Source>
  <b:Source>
    <b:Tag>Fir22</b:Tag>
    <b:SourceType>InternetSite</b:SourceType>
    <b:Guid>{F466F980-5174-4277-B529-DEA03FA7250C}</b:Guid>
    <b:Author>
      <b:Author>
        <b:NameList>
          <b:Person>
            <b:Last>Firebase</b:Last>
          </b:Person>
        </b:NameList>
      </b:Author>
    </b:Author>
    <b:Title>Firebase A/B Testing | Optimize your app experience through experimentation</b:Title>
    <b:YearAccessed>2022</b:YearAccessed>
    <b:MonthAccessed>April</b:MonthAccessed>
    <b:DayAccessed>01</b:DayAccessed>
    <b:URL>https://firebase.google.com/products/ab-testing</b:URL>
    <b:RefOrder>9</b:RefOrder>
  </b:Source>
  <b:Source>
    <b:Tag>Atl19</b:Tag>
    <b:SourceType>InternetSite</b:SourceType>
    <b:Guid>{3E5F2AAB-DB89-4525-96A7-7AAB9CC7DD97}</b:Guid>
    <b:Author>
      <b:Author>
        <b:NameList>
          <b:Person>
            <b:Last>Atlassian</b:Last>
          </b:Person>
        </b:NameList>
      </b:Author>
    </b:Author>
    <b:Title>Agile best practices and tutorials | Atlassian</b:Title>
    <b:Year>2019</b:Year>
    <b:YearAccessed>2022</b:YearAccessed>
    <b:MonthAccessed>April</b:MonthAccessed>
    <b:DayAccessed>01</b:DayAccessed>
    <b:URL>https://www.atlassian.com/agile</b:URL>
    <b:RefOrder>10</b:RefOrder>
  </b:Source>
  <b:Source>
    <b:Tag>Scr19</b:Tag>
    <b:SourceType>InternetSite</b:SourceType>
    <b:Guid>{843E9D9F-DF3B-449F-A20D-D4C351446AB4}</b:Guid>
    <b:Author>
      <b:Author>
        <b:NameList>
          <b:Person>
            <b:Last>Scrum.org</b:Last>
          </b:Person>
        </b:NameList>
      </b:Author>
    </b:Author>
    <b:Title>What is Scrum? </b:Title>
    <b:Year>2019</b:Year>
    <b:YearAccessed>2022</b:YearAccessed>
    <b:MonthAccessed>April</b:MonthAccessed>
    <b:DayAccessed>01</b:DayAccessed>
    <b:URL>https://www.scrum.org/resources/what-is-scrum</b:URL>
    <b:RefOrder>11</b:RefOrder>
  </b:Source>
  <b:Source>
    <b:Tag>Fal19</b:Tag>
    <b:SourceType>InternetSite</b:SourceType>
    <b:Guid>{E8528996-91B5-4CFE-B404-1ACE254A0DA7}</b:Guid>
    <b:Author>
      <b:Author>
        <b:NameList>
          <b:Person>
            <b:Last>Faller</b:Last>
            <b:First>P</b:First>
          </b:Person>
        </b:NameList>
      </b:Author>
    </b:Author>
    <b:Title>What Are User Personas and Why Are They Important? | Adobe XD Ideas</b:Title>
    <b:Year>2019</b:Year>
    <b:YearAccessed>2022</b:YearAccessed>
    <b:MonthAccessed>April</b:MonthAccessed>
    <b:DayAccessed>01</b:DayAccessed>
    <b:URL>https://xd.adobe.com/ideas/process/user-research/putting-personas-to-work-in-ux-design/</b:URL>
    <b:RefOrder>3</b:RefOrder>
  </b:Source>
</b:Sourc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3F9A196-CAFF-4056-A692-209B0BE006B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085782C-80A3-4631-8B23-449B6BFEB3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9A9FEAE-DCE3-4746-A528-6004497133B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0B5A451-D620-45E3-8A95-3AA89D51373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Professional services business plan.dotx</Template>
  <TotalTime>0</TotalTime>
  <Pages>40</Pages>
  <Words>4575</Words>
  <Characters>26080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Augmented Reality in Mobile</vt:lpstr>
    </vt:vector>
  </TitlesOfParts>
  <Company/>
  <LinksUpToDate>false</LinksUpToDate>
  <CharactersWithSpaces>30594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Augmented Reality in Mobile</dc:title>
  <dc:subject>HLD &amp; LLD Design Mobile app with Unity</dc:subject>
  <dc:creator/>
  <cp:keywords/>
  <dc:description/>
  <cp:lastModifiedBy/>
  <cp:revision>1</cp:revision>
  <dcterms:created xsi:type="dcterms:W3CDTF">2022-04-11T06:55:00Z</dcterms:created>
  <dcterms:modified xsi:type="dcterms:W3CDTF">2022-05-13T19:39:00Z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